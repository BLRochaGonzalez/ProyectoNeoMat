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2B81E" w14:textId="3A72F5FD" w:rsidR="00C6554A" w:rsidRDefault="00933536" w:rsidP="00C6554A">
      <w:pPr>
        <w:pStyle w:val="Ttulo"/>
        <w:rPr>
          <w:noProof/>
        </w:rPr>
      </w:pPr>
      <w:r>
        <w:rPr>
          <w:noProof/>
        </w:rPr>
        <w:t>Diagramas de Actividad</w:t>
      </w:r>
    </w:p>
    <w:p w14:paraId="6753C8A5" w14:textId="77777777" w:rsidR="00933536" w:rsidRPr="009679B1" w:rsidRDefault="00933536" w:rsidP="00C6554A">
      <w:pPr>
        <w:pStyle w:val="Ttulo"/>
        <w:rPr>
          <w:noProof/>
        </w:rPr>
      </w:pPr>
    </w:p>
    <w:p w14:paraId="71EE28CB" w14:textId="53D2386B" w:rsidR="00C6554A" w:rsidRDefault="00933536" w:rsidP="00C6554A">
      <w:pPr>
        <w:pStyle w:val="Subttulo"/>
        <w:rPr>
          <w:noProof/>
        </w:rPr>
      </w:pPr>
      <w:r>
        <w:rPr>
          <w:noProof/>
        </w:rPr>
        <w:t>proyecto NeoMat</w:t>
      </w:r>
    </w:p>
    <w:p w14:paraId="5FCC44A9" w14:textId="77777777" w:rsidR="00933536" w:rsidRPr="009679B1" w:rsidRDefault="00933536" w:rsidP="00C6554A">
      <w:pPr>
        <w:pStyle w:val="Subttulo"/>
        <w:rPr>
          <w:noProof/>
        </w:rPr>
      </w:pPr>
    </w:p>
    <w:p w14:paraId="36465F50" w14:textId="2E22658B" w:rsidR="00933536" w:rsidRDefault="00933536" w:rsidP="00C6554A">
      <w:pPr>
        <w:pStyle w:val="Informacindecontacto"/>
        <w:rPr>
          <w:noProof/>
        </w:rPr>
      </w:pPr>
      <w:r>
        <w:rPr>
          <w:noProof/>
        </w:rPr>
        <w:t>Blas Luis Rocha Gonzalez</w:t>
      </w:r>
      <w:r w:rsidR="00C6554A" w:rsidRPr="009679B1">
        <w:rPr>
          <w:noProof/>
          <w:lang w:bidi="es-ES"/>
        </w:rPr>
        <w:t xml:space="preserve"> | </w:t>
      </w:r>
      <w:r>
        <w:rPr>
          <w:noProof/>
        </w:rPr>
        <w:t>Desarrollo de Aplicaciones Web</w:t>
      </w:r>
      <w:r w:rsidR="00C6554A" w:rsidRPr="009679B1">
        <w:rPr>
          <w:noProof/>
          <w:lang w:bidi="es-ES"/>
        </w:rPr>
        <w:t xml:space="preserve"> | </w:t>
      </w:r>
      <w:r>
        <w:rPr>
          <w:noProof/>
        </w:rPr>
        <w:t>Curso 2020/2021</w:t>
      </w:r>
    </w:p>
    <w:p w14:paraId="789E5E0F" w14:textId="6E8B5A1C" w:rsidR="00933536" w:rsidRDefault="00933536" w:rsidP="00C6554A">
      <w:pPr>
        <w:pStyle w:val="Informacindecontacto"/>
        <w:rPr>
          <w:noProof/>
        </w:rPr>
      </w:pPr>
    </w:p>
    <w:p w14:paraId="730CDD54" w14:textId="4F93D4C7" w:rsidR="00933536" w:rsidRDefault="00933536" w:rsidP="00C6554A">
      <w:pPr>
        <w:pStyle w:val="Informacindecontacto"/>
        <w:rPr>
          <w:noProof/>
        </w:rPr>
      </w:pPr>
    </w:p>
    <w:p w14:paraId="7556BA78" w14:textId="1B3C882E" w:rsidR="00933536" w:rsidRDefault="00933536" w:rsidP="00C6554A">
      <w:pPr>
        <w:pStyle w:val="Informacindecontacto"/>
        <w:rPr>
          <w:noProof/>
        </w:rPr>
      </w:pPr>
    </w:p>
    <w:p w14:paraId="7C41067A" w14:textId="65A2783E" w:rsidR="00933536" w:rsidRDefault="00933536" w:rsidP="00C6554A">
      <w:pPr>
        <w:pStyle w:val="Informacindecontacto"/>
        <w:rPr>
          <w:noProof/>
        </w:rPr>
      </w:pPr>
    </w:p>
    <w:p w14:paraId="24EBE187" w14:textId="77777777" w:rsidR="00933536" w:rsidRDefault="00933536" w:rsidP="00C6554A">
      <w:pPr>
        <w:pStyle w:val="Informacindecontacto"/>
        <w:rPr>
          <w:noProof/>
        </w:rPr>
      </w:pPr>
    </w:p>
    <w:p w14:paraId="15CCDF8D" w14:textId="77777777" w:rsidR="00933536" w:rsidRDefault="00933536" w:rsidP="00C6554A">
      <w:pPr>
        <w:pStyle w:val="Informacindecontacto"/>
        <w:rPr>
          <w:noProof/>
        </w:rPr>
      </w:pPr>
    </w:p>
    <w:p w14:paraId="589FE20A" w14:textId="789622F0" w:rsidR="00C6554A" w:rsidRPr="009679B1" w:rsidRDefault="00933536" w:rsidP="00933536">
      <w:pPr>
        <w:pStyle w:val="Informacindecontacto"/>
        <w:ind w:left="-980"/>
        <w:rPr>
          <w:noProof/>
        </w:rPr>
      </w:pPr>
      <w:r>
        <w:rPr>
          <w:noProof/>
          <w:lang w:bidi="es-ES"/>
        </w:rPr>
        <w:drawing>
          <wp:inline distT="0" distB="0" distL="0" distR="0" wp14:anchorId="32C73CB6" wp14:editId="6549163E">
            <wp:extent cx="6542385" cy="4362903"/>
            <wp:effectExtent l="0" t="0" r="0" b="0"/>
            <wp:docPr id="3" name="Imagen 3" descr="Imagen que contiene naturaleza, exterior, roca, os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naturaleza, exterior, roca, os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751559" cy="4502394"/>
                    </a:xfrm>
                    <a:prstGeom prst="rect">
                      <a:avLst/>
                    </a:prstGeom>
                  </pic:spPr>
                </pic:pic>
              </a:graphicData>
            </a:graphic>
          </wp:inline>
        </w:drawing>
      </w:r>
      <w:r w:rsidR="00C6554A" w:rsidRPr="009679B1">
        <w:rPr>
          <w:noProof/>
          <w:lang w:bidi="es-ES"/>
        </w:rPr>
        <w:br w:type="page"/>
      </w:r>
    </w:p>
    <w:p w14:paraId="4286E610" w14:textId="6BA44CBF" w:rsidR="00C6554A" w:rsidRDefault="00933536" w:rsidP="004920F9">
      <w:pPr>
        <w:pStyle w:val="Ttulo1"/>
        <w:rPr>
          <w:noProof/>
        </w:rPr>
      </w:pPr>
      <w:r>
        <w:rPr>
          <w:noProof/>
        </w:rPr>
        <w:lastRenderedPageBreak/>
        <w:t>Indice</w:t>
      </w:r>
    </w:p>
    <w:p w14:paraId="19213B71" w14:textId="3DAEA487" w:rsidR="004920F9" w:rsidRDefault="004920F9" w:rsidP="004920F9">
      <w:pPr>
        <w:pStyle w:val="Prrafodelista"/>
        <w:numPr>
          <w:ilvl w:val="0"/>
          <w:numId w:val="19"/>
        </w:numPr>
      </w:pPr>
      <w:proofErr w:type="spellStart"/>
      <w:r>
        <w:t>OutGame</w:t>
      </w:r>
      <w:proofErr w:type="spellEnd"/>
      <w:r w:rsidR="00BE20FE">
        <w:tab/>
      </w:r>
      <w:r w:rsidR="00BE20FE">
        <w:tab/>
      </w:r>
      <w:r w:rsidR="00BE20FE">
        <w:tab/>
      </w:r>
      <w:r w:rsidR="00BE20FE">
        <w:tab/>
      </w:r>
      <w:r w:rsidR="00BE20FE">
        <w:tab/>
      </w:r>
      <w:r w:rsidR="00BE20FE">
        <w:tab/>
      </w:r>
      <w:r w:rsidR="00BE20FE">
        <w:tab/>
      </w:r>
      <w:r w:rsidR="00BE20FE">
        <w:tab/>
      </w:r>
    </w:p>
    <w:p w14:paraId="5D3BF14B" w14:textId="2DC24B64" w:rsidR="00BE20FE" w:rsidRPr="00BE20FE" w:rsidRDefault="004920F9" w:rsidP="00BE20FE">
      <w:pPr>
        <w:pStyle w:val="Prrafodelista"/>
        <w:numPr>
          <w:ilvl w:val="1"/>
          <w:numId w:val="19"/>
        </w:numPr>
        <w:rPr>
          <w:sz w:val="20"/>
          <w:szCs w:val="20"/>
        </w:rPr>
      </w:pPr>
      <w:r w:rsidRPr="001B3557">
        <w:rPr>
          <w:sz w:val="20"/>
          <w:szCs w:val="20"/>
        </w:rPr>
        <w:t>Wiki</w:t>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067A66B7" w14:textId="2ECA1B4A" w:rsidR="004920F9" w:rsidRPr="001B3557" w:rsidRDefault="004920F9" w:rsidP="004920F9">
      <w:pPr>
        <w:pStyle w:val="Prrafodelista"/>
        <w:numPr>
          <w:ilvl w:val="2"/>
          <w:numId w:val="19"/>
        </w:numPr>
        <w:rPr>
          <w:sz w:val="18"/>
          <w:szCs w:val="18"/>
        </w:rPr>
      </w:pPr>
      <w:r w:rsidRPr="001B3557">
        <w:rPr>
          <w:sz w:val="18"/>
          <w:szCs w:val="18"/>
        </w:rPr>
        <w:t xml:space="preserve">Acceso a </w:t>
      </w:r>
      <w:proofErr w:type="spellStart"/>
      <w:r w:rsidRPr="001B3557">
        <w:rPr>
          <w:sz w:val="18"/>
          <w:szCs w:val="18"/>
        </w:rPr>
        <w:t>Index</w:t>
      </w:r>
      <w:proofErr w:type="spellEnd"/>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2</w:t>
      </w:r>
    </w:p>
    <w:p w14:paraId="592109ED" w14:textId="457828CE" w:rsidR="004920F9" w:rsidRPr="001B3557" w:rsidRDefault="004920F9" w:rsidP="004920F9">
      <w:pPr>
        <w:pStyle w:val="Prrafodelista"/>
        <w:numPr>
          <w:ilvl w:val="1"/>
          <w:numId w:val="19"/>
        </w:numPr>
        <w:rPr>
          <w:sz w:val="20"/>
          <w:szCs w:val="20"/>
        </w:rPr>
      </w:pPr>
      <w:proofErr w:type="spellStart"/>
      <w:r w:rsidRPr="001B3557">
        <w:rPr>
          <w:sz w:val="20"/>
          <w:szCs w:val="20"/>
        </w:rPr>
        <w:t>Index</w:t>
      </w:r>
      <w:proofErr w:type="spellEnd"/>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18148FAF" w14:textId="37C25604" w:rsidR="004920F9" w:rsidRPr="001B3557" w:rsidRDefault="004920F9" w:rsidP="004920F9">
      <w:pPr>
        <w:pStyle w:val="Prrafodelista"/>
        <w:numPr>
          <w:ilvl w:val="2"/>
          <w:numId w:val="19"/>
        </w:numPr>
        <w:rPr>
          <w:sz w:val="18"/>
          <w:szCs w:val="18"/>
        </w:rPr>
      </w:pPr>
      <w:r w:rsidRPr="001B3557">
        <w:rPr>
          <w:sz w:val="18"/>
          <w:szCs w:val="18"/>
        </w:rPr>
        <w:t>Acceso a Wiki</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3</w:t>
      </w:r>
    </w:p>
    <w:p w14:paraId="0BC6A8E1" w14:textId="7168FB1D" w:rsidR="004920F9" w:rsidRPr="001B3557" w:rsidRDefault="004920F9" w:rsidP="004920F9">
      <w:pPr>
        <w:pStyle w:val="Prrafodelista"/>
        <w:numPr>
          <w:ilvl w:val="2"/>
          <w:numId w:val="19"/>
        </w:numPr>
        <w:rPr>
          <w:sz w:val="18"/>
          <w:szCs w:val="18"/>
        </w:rPr>
      </w:pPr>
      <w:r w:rsidRPr="001B3557">
        <w:rPr>
          <w:sz w:val="18"/>
          <w:szCs w:val="18"/>
        </w:rPr>
        <w:t>Registro de Usuario</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4</w:t>
      </w:r>
    </w:p>
    <w:p w14:paraId="308DDB1A" w14:textId="63ADDB36" w:rsidR="004920F9" w:rsidRPr="001B3557" w:rsidRDefault="004920F9" w:rsidP="004920F9">
      <w:pPr>
        <w:pStyle w:val="Prrafodelista"/>
        <w:numPr>
          <w:ilvl w:val="2"/>
          <w:numId w:val="19"/>
        </w:numPr>
        <w:rPr>
          <w:sz w:val="18"/>
          <w:szCs w:val="18"/>
        </w:rPr>
      </w:pPr>
      <w:r w:rsidRPr="001B3557">
        <w:rPr>
          <w:sz w:val="18"/>
          <w:szCs w:val="18"/>
        </w:rPr>
        <w:t>Log In de Usuario registrado</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5</w:t>
      </w:r>
    </w:p>
    <w:p w14:paraId="627D944E" w14:textId="553DF8A1" w:rsidR="004920F9" w:rsidRDefault="004920F9" w:rsidP="004920F9">
      <w:pPr>
        <w:pStyle w:val="Prrafodelista"/>
        <w:numPr>
          <w:ilvl w:val="0"/>
          <w:numId w:val="19"/>
        </w:numPr>
      </w:pPr>
      <w:proofErr w:type="spellStart"/>
      <w:r>
        <w:t>InGame</w:t>
      </w:r>
      <w:proofErr w:type="spellEnd"/>
      <w:r w:rsidR="00BE20FE">
        <w:tab/>
      </w:r>
      <w:r w:rsidR="00BE20FE">
        <w:tab/>
      </w:r>
      <w:r w:rsidR="00BE20FE">
        <w:tab/>
      </w:r>
      <w:r w:rsidR="00BE20FE">
        <w:tab/>
      </w:r>
      <w:r w:rsidR="00BE20FE">
        <w:tab/>
      </w:r>
      <w:r w:rsidR="00BE20FE">
        <w:tab/>
      </w:r>
      <w:r w:rsidR="00BE20FE">
        <w:tab/>
      </w:r>
      <w:r w:rsidR="00BE20FE">
        <w:tab/>
      </w:r>
    </w:p>
    <w:p w14:paraId="74EB8C01" w14:textId="5422C720" w:rsidR="004920F9" w:rsidRPr="001B3557" w:rsidRDefault="004920F9" w:rsidP="004920F9">
      <w:pPr>
        <w:pStyle w:val="Prrafodelista"/>
        <w:numPr>
          <w:ilvl w:val="1"/>
          <w:numId w:val="19"/>
        </w:numPr>
        <w:rPr>
          <w:sz w:val="20"/>
          <w:szCs w:val="20"/>
        </w:rPr>
      </w:pPr>
      <w:r w:rsidRPr="001B3557">
        <w:rPr>
          <w:sz w:val="20"/>
          <w:szCs w:val="20"/>
        </w:rPr>
        <w:t>Gene</w:t>
      </w:r>
      <w:r w:rsidR="001B3557">
        <w:rPr>
          <w:sz w:val="20"/>
          <w:szCs w:val="20"/>
        </w:rPr>
        <w:t>r</w:t>
      </w:r>
      <w:r w:rsidRPr="001B3557">
        <w:rPr>
          <w:sz w:val="20"/>
          <w:szCs w:val="20"/>
        </w:rPr>
        <w:t>al</w:t>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7EB3EA1B" w14:textId="7B6CCD00" w:rsidR="004920F9" w:rsidRPr="001B3557" w:rsidRDefault="004920F9" w:rsidP="004920F9">
      <w:pPr>
        <w:pStyle w:val="Prrafodelista"/>
        <w:numPr>
          <w:ilvl w:val="2"/>
          <w:numId w:val="19"/>
        </w:numPr>
        <w:rPr>
          <w:sz w:val="18"/>
          <w:szCs w:val="18"/>
        </w:rPr>
      </w:pPr>
      <w:r w:rsidRPr="001B3557">
        <w:rPr>
          <w:sz w:val="18"/>
          <w:szCs w:val="18"/>
        </w:rPr>
        <w:t>Acceso a Perfil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6</w:t>
      </w:r>
    </w:p>
    <w:p w14:paraId="15C2D166" w14:textId="0A2CF1C2" w:rsidR="004920F9" w:rsidRPr="001B3557" w:rsidRDefault="004920F9" w:rsidP="004920F9">
      <w:pPr>
        <w:pStyle w:val="Prrafodelista"/>
        <w:numPr>
          <w:ilvl w:val="2"/>
          <w:numId w:val="19"/>
        </w:numPr>
        <w:rPr>
          <w:sz w:val="18"/>
          <w:szCs w:val="18"/>
        </w:rPr>
      </w:pPr>
      <w:r w:rsidRPr="001B3557">
        <w:rPr>
          <w:sz w:val="18"/>
          <w:szCs w:val="18"/>
        </w:rPr>
        <w:t>Acceso a otras páginas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7</w:t>
      </w:r>
    </w:p>
    <w:p w14:paraId="69BD9FE2" w14:textId="3C84D253" w:rsidR="004920F9" w:rsidRPr="001B3557" w:rsidRDefault="004920F9" w:rsidP="004920F9">
      <w:pPr>
        <w:pStyle w:val="Prrafodelista"/>
        <w:numPr>
          <w:ilvl w:val="2"/>
          <w:numId w:val="19"/>
        </w:numPr>
        <w:rPr>
          <w:sz w:val="18"/>
          <w:szCs w:val="18"/>
        </w:rPr>
      </w:pPr>
      <w:r w:rsidRPr="001B3557">
        <w:rPr>
          <w:sz w:val="18"/>
          <w:szCs w:val="18"/>
        </w:rPr>
        <w:t>Activación de otro asentamiento</w:t>
      </w:r>
      <w:r w:rsidR="00BE20FE">
        <w:rPr>
          <w:sz w:val="18"/>
          <w:szCs w:val="18"/>
        </w:rPr>
        <w:tab/>
      </w:r>
      <w:r w:rsidR="00BE20FE">
        <w:rPr>
          <w:sz w:val="18"/>
          <w:szCs w:val="18"/>
        </w:rPr>
        <w:tab/>
      </w:r>
      <w:r w:rsidR="00BE20FE">
        <w:rPr>
          <w:sz w:val="18"/>
          <w:szCs w:val="18"/>
        </w:rPr>
        <w:tab/>
      </w:r>
      <w:r w:rsidR="00BE20FE">
        <w:rPr>
          <w:sz w:val="18"/>
          <w:szCs w:val="18"/>
        </w:rPr>
        <w:tab/>
        <w:t>Página 7</w:t>
      </w:r>
    </w:p>
    <w:p w14:paraId="05C20F6D" w14:textId="39B4475F" w:rsidR="004920F9" w:rsidRPr="001B3557" w:rsidRDefault="004920F9" w:rsidP="004920F9">
      <w:pPr>
        <w:pStyle w:val="Prrafodelista"/>
        <w:numPr>
          <w:ilvl w:val="1"/>
          <w:numId w:val="19"/>
        </w:numPr>
        <w:rPr>
          <w:sz w:val="20"/>
          <w:szCs w:val="20"/>
        </w:rPr>
      </w:pPr>
      <w:r w:rsidRPr="001B3557">
        <w:rPr>
          <w:sz w:val="20"/>
          <w:szCs w:val="20"/>
        </w:rPr>
        <w:t>Edificios</w:t>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6A744A25" w14:textId="21D66A2F" w:rsidR="004920F9" w:rsidRPr="001B3557" w:rsidRDefault="004920F9" w:rsidP="004920F9">
      <w:pPr>
        <w:pStyle w:val="Prrafodelista"/>
        <w:numPr>
          <w:ilvl w:val="2"/>
          <w:numId w:val="19"/>
        </w:numPr>
        <w:rPr>
          <w:sz w:val="18"/>
          <w:szCs w:val="18"/>
        </w:rPr>
      </w:pPr>
      <w:r w:rsidRPr="001B3557">
        <w:rPr>
          <w:sz w:val="18"/>
          <w:szCs w:val="18"/>
        </w:rPr>
        <w:t>Acceso a Perfil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8</w:t>
      </w:r>
    </w:p>
    <w:p w14:paraId="1035D739" w14:textId="15173035" w:rsidR="004920F9" w:rsidRPr="001B3557" w:rsidRDefault="004920F9" w:rsidP="004920F9">
      <w:pPr>
        <w:pStyle w:val="Prrafodelista"/>
        <w:numPr>
          <w:ilvl w:val="2"/>
          <w:numId w:val="19"/>
        </w:numPr>
        <w:rPr>
          <w:sz w:val="18"/>
          <w:szCs w:val="18"/>
        </w:rPr>
      </w:pPr>
      <w:r w:rsidRPr="001B3557">
        <w:rPr>
          <w:sz w:val="18"/>
          <w:szCs w:val="18"/>
        </w:rPr>
        <w:t>Acceso a otras páginas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9</w:t>
      </w:r>
    </w:p>
    <w:p w14:paraId="03D17921" w14:textId="5C6785D9" w:rsidR="004920F9" w:rsidRPr="001B3557" w:rsidRDefault="004920F9" w:rsidP="004920F9">
      <w:pPr>
        <w:pStyle w:val="Prrafodelista"/>
        <w:numPr>
          <w:ilvl w:val="2"/>
          <w:numId w:val="19"/>
        </w:numPr>
        <w:rPr>
          <w:sz w:val="18"/>
          <w:szCs w:val="18"/>
        </w:rPr>
      </w:pPr>
      <w:r w:rsidRPr="001B3557">
        <w:rPr>
          <w:sz w:val="18"/>
          <w:szCs w:val="18"/>
        </w:rPr>
        <w:t>Activación de otro asentamiento</w:t>
      </w:r>
      <w:r w:rsidR="00BE20FE">
        <w:rPr>
          <w:sz w:val="18"/>
          <w:szCs w:val="18"/>
        </w:rPr>
        <w:tab/>
      </w:r>
      <w:r w:rsidR="00BE20FE">
        <w:rPr>
          <w:sz w:val="18"/>
          <w:szCs w:val="18"/>
        </w:rPr>
        <w:tab/>
      </w:r>
      <w:r w:rsidR="00BE20FE">
        <w:rPr>
          <w:sz w:val="18"/>
          <w:szCs w:val="18"/>
        </w:rPr>
        <w:tab/>
      </w:r>
      <w:r w:rsidR="00BE20FE">
        <w:rPr>
          <w:sz w:val="18"/>
          <w:szCs w:val="18"/>
        </w:rPr>
        <w:tab/>
        <w:t>Página 9</w:t>
      </w:r>
    </w:p>
    <w:p w14:paraId="06880D52" w14:textId="58E7DADE" w:rsidR="004920F9" w:rsidRPr="001B3557" w:rsidRDefault="001B3557" w:rsidP="004920F9">
      <w:pPr>
        <w:pStyle w:val="Prrafodelista"/>
        <w:numPr>
          <w:ilvl w:val="2"/>
          <w:numId w:val="19"/>
        </w:numPr>
        <w:rPr>
          <w:sz w:val="18"/>
          <w:szCs w:val="18"/>
        </w:rPr>
      </w:pPr>
      <w:r>
        <w:rPr>
          <w:sz w:val="18"/>
          <w:szCs w:val="18"/>
        </w:rPr>
        <w:t>M</w:t>
      </w:r>
      <w:r w:rsidR="004920F9" w:rsidRPr="001B3557">
        <w:rPr>
          <w:sz w:val="18"/>
          <w:szCs w:val="18"/>
        </w:rPr>
        <w:t>ejora/Creación de Edificios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10</w:t>
      </w:r>
    </w:p>
    <w:p w14:paraId="75971A94" w14:textId="361FAF2A" w:rsidR="004920F9" w:rsidRPr="001B3557" w:rsidRDefault="004920F9" w:rsidP="004920F9">
      <w:pPr>
        <w:pStyle w:val="Prrafodelista"/>
        <w:numPr>
          <w:ilvl w:val="1"/>
          <w:numId w:val="19"/>
        </w:numPr>
        <w:rPr>
          <w:sz w:val="20"/>
          <w:szCs w:val="20"/>
        </w:rPr>
      </w:pPr>
      <w:r w:rsidRPr="001B3557">
        <w:rPr>
          <w:sz w:val="20"/>
          <w:szCs w:val="20"/>
        </w:rPr>
        <w:t>Inves</w:t>
      </w:r>
      <w:r w:rsidR="001B3557">
        <w:rPr>
          <w:sz w:val="20"/>
          <w:szCs w:val="20"/>
        </w:rPr>
        <w:t>t</w:t>
      </w:r>
      <w:r w:rsidRPr="001B3557">
        <w:rPr>
          <w:sz w:val="20"/>
          <w:szCs w:val="20"/>
        </w:rPr>
        <w:t>igaciones</w:t>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781E384F" w14:textId="3B1C266D" w:rsidR="004920F9" w:rsidRPr="001B3557" w:rsidRDefault="004920F9" w:rsidP="004920F9">
      <w:pPr>
        <w:pStyle w:val="Prrafodelista"/>
        <w:numPr>
          <w:ilvl w:val="2"/>
          <w:numId w:val="19"/>
        </w:numPr>
        <w:rPr>
          <w:sz w:val="18"/>
          <w:szCs w:val="18"/>
        </w:rPr>
      </w:pPr>
      <w:r w:rsidRPr="001B3557">
        <w:rPr>
          <w:sz w:val="18"/>
          <w:szCs w:val="18"/>
        </w:rPr>
        <w:t>Acceso a Perfil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11</w:t>
      </w:r>
    </w:p>
    <w:p w14:paraId="5487BC3A" w14:textId="4B618EDA" w:rsidR="004920F9" w:rsidRPr="001B3557" w:rsidRDefault="004920F9" w:rsidP="004920F9">
      <w:pPr>
        <w:pStyle w:val="Prrafodelista"/>
        <w:numPr>
          <w:ilvl w:val="2"/>
          <w:numId w:val="19"/>
        </w:numPr>
        <w:rPr>
          <w:sz w:val="18"/>
          <w:szCs w:val="18"/>
        </w:rPr>
      </w:pPr>
      <w:r w:rsidRPr="001B3557">
        <w:rPr>
          <w:sz w:val="18"/>
          <w:szCs w:val="18"/>
        </w:rPr>
        <w:t>Acceso a otras páginas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12</w:t>
      </w:r>
    </w:p>
    <w:p w14:paraId="12682014" w14:textId="0A962540" w:rsidR="004920F9" w:rsidRPr="001B3557" w:rsidRDefault="004920F9" w:rsidP="004920F9">
      <w:pPr>
        <w:pStyle w:val="Prrafodelista"/>
        <w:numPr>
          <w:ilvl w:val="2"/>
          <w:numId w:val="19"/>
        </w:numPr>
        <w:rPr>
          <w:sz w:val="18"/>
          <w:szCs w:val="18"/>
        </w:rPr>
      </w:pPr>
      <w:r w:rsidRPr="001B3557">
        <w:rPr>
          <w:sz w:val="18"/>
          <w:szCs w:val="18"/>
        </w:rPr>
        <w:t>Activación de otro asentamiento</w:t>
      </w:r>
      <w:r w:rsidR="00BE20FE">
        <w:rPr>
          <w:sz w:val="18"/>
          <w:szCs w:val="18"/>
        </w:rPr>
        <w:tab/>
      </w:r>
      <w:r w:rsidR="00BE20FE">
        <w:rPr>
          <w:sz w:val="18"/>
          <w:szCs w:val="18"/>
        </w:rPr>
        <w:tab/>
      </w:r>
      <w:r w:rsidR="00BE20FE">
        <w:rPr>
          <w:sz w:val="18"/>
          <w:szCs w:val="18"/>
        </w:rPr>
        <w:tab/>
      </w:r>
      <w:r w:rsidR="00BE20FE">
        <w:rPr>
          <w:sz w:val="18"/>
          <w:szCs w:val="18"/>
        </w:rPr>
        <w:tab/>
        <w:t>Página 12</w:t>
      </w:r>
    </w:p>
    <w:p w14:paraId="3BE16761" w14:textId="1C7F1F92" w:rsidR="004920F9" w:rsidRPr="001B3557" w:rsidRDefault="004920F9" w:rsidP="004920F9">
      <w:pPr>
        <w:pStyle w:val="Prrafodelista"/>
        <w:numPr>
          <w:ilvl w:val="2"/>
          <w:numId w:val="19"/>
        </w:numPr>
        <w:rPr>
          <w:sz w:val="18"/>
          <w:szCs w:val="18"/>
        </w:rPr>
      </w:pPr>
      <w:r w:rsidRPr="001B3557">
        <w:rPr>
          <w:sz w:val="18"/>
          <w:szCs w:val="18"/>
        </w:rPr>
        <w:t>Mejora/Creación de Investigaciones</w:t>
      </w:r>
      <w:r w:rsidR="00BE20FE">
        <w:rPr>
          <w:sz w:val="18"/>
          <w:szCs w:val="18"/>
        </w:rPr>
        <w:tab/>
      </w:r>
      <w:r w:rsidR="00BE20FE">
        <w:rPr>
          <w:sz w:val="18"/>
          <w:szCs w:val="18"/>
        </w:rPr>
        <w:tab/>
      </w:r>
      <w:r w:rsidR="00BE20FE">
        <w:rPr>
          <w:sz w:val="18"/>
          <w:szCs w:val="18"/>
        </w:rPr>
        <w:tab/>
      </w:r>
      <w:r w:rsidR="00BE20FE">
        <w:rPr>
          <w:sz w:val="18"/>
          <w:szCs w:val="18"/>
        </w:rPr>
        <w:tab/>
        <w:t>Página 13</w:t>
      </w:r>
    </w:p>
    <w:p w14:paraId="455C295C" w14:textId="121690EB" w:rsidR="002C0F42" w:rsidRPr="001B3557" w:rsidRDefault="002C0F42" w:rsidP="002C0F42">
      <w:pPr>
        <w:pStyle w:val="Prrafodelista"/>
        <w:numPr>
          <w:ilvl w:val="1"/>
          <w:numId w:val="19"/>
        </w:numPr>
        <w:rPr>
          <w:sz w:val="20"/>
          <w:szCs w:val="20"/>
        </w:rPr>
      </w:pPr>
      <w:r w:rsidRPr="001B3557">
        <w:rPr>
          <w:sz w:val="20"/>
          <w:szCs w:val="20"/>
        </w:rPr>
        <w:t>Tropas</w:t>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18EA61D7" w14:textId="2BF6EA4A" w:rsidR="002C0F42" w:rsidRPr="001B3557" w:rsidRDefault="002C0F42" w:rsidP="002C0F42">
      <w:pPr>
        <w:pStyle w:val="Prrafodelista"/>
        <w:numPr>
          <w:ilvl w:val="2"/>
          <w:numId w:val="19"/>
        </w:numPr>
        <w:rPr>
          <w:sz w:val="18"/>
          <w:szCs w:val="18"/>
        </w:rPr>
      </w:pPr>
      <w:r w:rsidRPr="001B3557">
        <w:rPr>
          <w:sz w:val="18"/>
          <w:szCs w:val="18"/>
        </w:rPr>
        <w:t>Acceso a Perfil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14</w:t>
      </w:r>
    </w:p>
    <w:p w14:paraId="21B00033" w14:textId="08C17A9E" w:rsidR="002C0F42" w:rsidRPr="001B3557" w:rsidRDefault="002C0F42" w:rsidP="002C0F42">
      <w:pPr>
        <w:pStyle w:val="Prrafodelista"/>
        <w:numPr>
          <w:ilvl w:val="2"/>
          <w:numId w:val="19"/>
        </w:numPr>
        <w:rPr>
          <w:sz w:val="18"/>
          <w:szCs w:val="18"/>
        </w:rPr>
      </w:pPr>
      <w:r w:rsidRPr="001B3557">
        <w:rPr>
          <w:sz w:val="18"/>
          <w:szCs w:val="18"/>
        </w:rPr>
        <w:t>Acceso a otras páginas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14</w:t>
      </w:r>
    </w:p>
    <w:p w14:paraId="57616250" w14:textId="1EA813AE" w:rsidR="002C0F42" w:rsidRPr="001B3557" w:rsidRDefault="002C0F42" w:rsidP="002C0F42">
      <w:pPr>
        <w:pStyle w:val="Prrafodelista"/>
        <w:numPr>
          <w:ilvl w:val="2"/>
          <w:numId w:val="19"/>
        </w:numPr>
        <w:rPr>
          <w:sz w:val="18"/>
          <w:szCs w:val="18"/>
        </w:rPr>
      </w:pPr>
      <w:r w:rsidRPr="001B3557">
        <w:rPr>
          <w:sz w:val="18"/>
          <w:szCs w:val="18"/>
        </w:rPr>
        <w:t>Activación de otro asentamiento</w:t>
      </w:r>
      <w:r w:rsidR="00BE20FE">
        <w:rPr>
          <w:sz w:val="18"/>
          <w:szCs w:val="18"/>
        </w:rPr>
        <w:tab/>
      </w:r>
      <w:r w:rsidR="00BE20FE">
        <w:rPr>
          <w:sz w:val="18"/>
          <w:szCs w:val="18"/>
        </w:rPr>
        <w:tab/>
      </w:r>
      <w:r w:rsidR="00BE20FE">
        <w:rPr>
          <w:sz w:val="18"/>
          <w:szCs w:val="18"/>
        </w:rPr>
        <w:tab/>
      </w:r>
      <w:r w:rsidR="00BE20FE">
        <w:rPr>
          <w:sz w:val="18"/>
          <w:szCs w:val="18"/>
        </w:rPr>
        <w:tab/>
        <w:t>Página 15</w:t>
      </w:r>
    </w:p>
    <w:p w14:paraId="77AC8F15" w14:textId="6B2E4997" w:rsidR="001B3557" w:rsidRPr="001B3557" w:rsidRDefault="001B3557" w:rsidP="002C0F42">
      <w:pPr>
        <w:pStyle w:val="Prrafodelista"/>
        <w:numPr>
          <w:ilvl w:val="2"/>
          <w:numId w:val="19"/>
        </w:numPr>
        <w:rPr>
          <w:sz w:val="18"/>
          <w:szCs w:val="18"/>
        </w:rPr>
      </w:pPr>
      <w:r w:rsidRPr="001B3557">
        <w:rPr>
          <w:sz w:val="18"/>
          <w:szCs w:val="18"/>
        </w:rPr>
        <w:t>Creación de Tropas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16</w:t>
      </w:r>
    </w:p>
    <w:p w14:paraId="58B22B56" w14:textId="39A61BE6" w:rsidR="004920F9" w:rsidRPr="001B3557" w:rsidRDefault="004920F9" w:rsidP="004920F9">
      <w:pPr>
        <w:pStyle w:val="Prrafodelista"/>
        <w:numPr>
          <w:ilvl w:val="1"/>
          <w:numId w:val="19"/>
        </w:numPr>
        <w:rPr>
          <w:sz w:val="20"/>
          <w:szCs w:val="20"/>
        </w:rPr>
      </w:pPr>
      <w:r w:rsidRPr="001B3557">
        <w:rPr>
          <w:sz w:val="20"/>
          <w:szCs w:val="20"/>
        </w:rPr>
        <w:t>Movimientos</w:t>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62878F25" w14:textId="2A74D785" w:rsidR="004920F9" w:rsidRPr="001B3557" w:rsidRDefault="004920F9" w:rsidP="004920F9">
      <w:pPr>
        <w:pStyle w:val="Prrafodelista"/>
        <w:numPr>
          <w:ilvl w:val="2"/>
          <w:numId w:val="19"/>
        </w:numPr>
        <w:rPr>
          <w:sz w:val="18"/>
          <w:szCs w:val="18"/>
        </w:rPr>
      </w:pPr>
      <w:r w:rsidRPr="001B3557">
        <w:rPr>
          <w:sz w:val="18"/>
          <w:szCs w:val="18"/>
        </w:rPr>
        <w:t>Acceso a Perfil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17</w:t>
      </w:r>
    </w:p>
    <w:p w14:paraId="6D23E9FF" w14:textId="024A6E5C" w:rsidR="004920F9" w:rsidRPr="001B3557" w:rsidRDefault="004920F9" w:rsidP="004920F9">
      <w:pPr>
        <w:pStyle w:val="Prrafodelista"/>
        <w:numPr>
          <w:ilvl w:val="2"/>
          <w:numId w:val="19"/>
        </w:numPr>
        <w:rPr>
          <w:sz w:val="18"/>
          <w:szCs w:val="18"/>
        </w:rPr>
      </w:pPr>
      <w:r w:rsidRPr="001B3557">
        <w:rPr>
          <w:sz w:val="18"/>
          <w:szCs w:val="18"/>
        </w:rPr>
        <w:t>Acceso a otras páginas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17</w:t>
      </w:r>
    </w:p>
    <w:p w14:paraId="707D362E" w14:textId="306001AF" w:rsidR="004920F9" w:rsidRPr="001B3557" w:rsidRDefault="004920F9" w:rsidP="004920F9">
      <w:pPr>
        <w:pStyle w:val="Prrafodelista"/>
        <w:numPr>
          <w:ilvl w:val="2"/>
          <w:numId w:val="19"/>
        </w:numPr>
        <w:rPr>
          <w:sz w:val="18"/>
          <w:szCs w:val="18"/>
        </w:rPr>
      </w:pPr>
      <w:r w:rsidRPr="001B3557">
        <w:rPr>
          <w:sz w:val="18"/>
          <w:szCs w:val="18"/>
        </w:rPr>
        <w:t>Activación de otro asentamiento</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18</w:t>
      </w:r>
    </w:p>
    <w:p w14:paraId="23C39036" w14:textId="5EC8B4FE" w:rsidR="004920F9" w:rsidRPr="001B3557" w:rsidRDefault="004920F9" w:rsidP="004920F9">
      <w:pPr>
        <w:pStyle w:val="Prrafodelista"/>
        <w:numPr>
          <w:ilvl w:val="2"/>
          <w:numId w:val="19"/>
        </w:numPr>
        <w:rPr>
          <w:sz w:val="18"/>
          <w:szCs w:val="18"/>
        </w:rPr>
      </w:pPr>
      <w:r w:rsidRPr="001B3557">
        <w:rPr>
          <w:sz w:val="18"/>
          <w:szCs w:val="18"/>
        </w:rPr>
        <w:t>Acceso</w:t>
      </w:r>
      <w:r w:rsidR="002C0F42" w:rsidRPr="001B3557">
        <w:rPr>
          <w:sz w:val="18"/>
          <w:szCs w:val="18"/>
        </w:rPr>
        <w:t xml:space="preserve"> a Zona de ataque</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19</w:t>
      </w:r>
    </w:p>
    <w:p w14:paraId="093989A9" w14:textId="6F80834F" w:rsidR="002C0F42" w:rsidRPr="001B3557" w:rsidRDefault="002C0F42" w:rsidP="002C0F42">
      <w:pPr>
        <w:pStyle w:val="Prrafodelista"/>
        <w:numPr>
          <w:ilvl w:val="3"/>
          <w:numId w:val="19"/>
        </w:numPr>
        <w:rPr>
          <w:sz w:val="16"/>
          <w:szCs w:val="16"/>
        </w:rPr>
      </w:pPr>
      <w:r w:rsidRPr="001B3557">
        <w:rPr>
          <w:sz w:val="16"/>
          <w:szCs w:val="16"/>
        </w:rPr>
        <w:t>Envío de ataque</w:t>
      </w:r>
      <w:r w:rsidR="00BE20FE">
        <w:rPr>
          <w:sz w:val="16"/>
          <w:szCs w:val="16"/>
        </w:rPr>
        <w:tab/>
      </w:r>
      <w:r w:rsidR="00BE20FE">
        <w:rPr>
          <w:sz w:val="16"/>
          <w:szCs w:val="16"/>
        </w:rPr>
        <w:tab/>
      </w:r>
      <w:r w:rsidR="00BE20FE">
        <w:rPr>
          <w:sz w:val="16"/>
          <w:szCs w:val="16"/>
        </w:rPr>
        <w:tab/>
      </w:r>
      <w:r w:rsidR="00BE20FE">
        <w:rPr>
          <w:sz w:val="16"/>
          <w:szCs w:val="16"/>
        </w:rPr>
        <w:tab/>
      </w:r>
      <w:r w:rsidR="00BE20FE">
        <w:rPr>
          <w:sz w:val="16"/>
          <w:szCs w:val="16"/>
        </w:rPr>
        <w:tab/>
      </w:r>
      <w:r w:rsidR="00BE20FE">
        <w:rPr>
          <w:sz w:val="16"/>
          <w:szCs w:val="16"/>
        </w:rPr>
        <w:tab/>
      </w:r>
      <w:r w:rsidR="00BE20FE">
        <w:rPr>
          <w:sz w:val="18"/>
          <w:szCs w:val="18"/>
        </w:rPr>
        <w:t>Página</w:t>
      </w:r>
      <w:r w:rsidR="00BE20FE">
        <w:rPr>
          <w:sz w:val="18"/>
          <w:szCs w:val="18"/>
        </w:rPr>
        <w:t xml:space="preserve"> </w:t>
      </w:r>
      <w:r w:rsidR="00980357">
        <w:rPr>
          <w:sz w:val="18"/>
          <w:szCs w:val="18"/>
        </w:rPr>
        <w:t>20</w:t>
      </w:r>
    </w:p>
    <w:p w14:paraId="5F8C2803" w14:textId="4A18E560" w:rsidR="004920F9" w:rsidRPr="001B3557" w:rsidRDefault="002C0F42" w:rsidP="002C0F42">
      <w:pPr>
        <w:pStyle w:val="Prrafodelista"/>
        <w:numPr>
          <w:ilvl w:val="2"/>
          <w:numId w:val="19"/>
        </w:numPr>
        <w:rPr>
          <w:sz w:val="18"/>
          <w:szCs w:val="18"/>
        </w:rPr>
      </w:pPr>
      <w:r w:rsidRPr="001B3557">
        <w:rPr>
          <w:sz w:val="18"/>
          <w:szCs w:val="18"/>
        </w:rPr>
        <w:t>Acceso a Zona de transporte</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21</w:t>
      </w:r>
    </w:p>
    <w:p w14:paraId="71876D93" w14:textId="68ABB5FC" w:rsidR="002C0F42" w:rsidRPr="001B3557" w:rsidRDefault="002C0F42" w:rsidP="002C0F42">
      <w:pPr>
        <w:pStyle w:val="Prrafodelista"/>
        <w:numPr>
          <w:ilvl w:val="3"/>
          <w:numId w:val="19"/>
        </w:numPr>
        <w:rPr>
          <w:sz w:val="16"/>
          <w:szCs w:val="16"/>
        </w:rPr>
      </w:pPr>
      <w:r w:rsidRPr="001B3557">
        <w:rPr>
          <w:sz w:val="16"/>
          <w:szCs w:val="16"/>
        </w:rPr>
        <w:t>Envío de transporte</w:t>
      </w:r>
      <w:r w:rsidR="00BE20FE">
        <w:rPr>
          <w:sz w:val="16"/>
          <w:szCs w:val="16"/>
        </w:rPr>
        <w:tab/>
      </w:r>
      <w:r w:rsidR="00BE20FE">
        <w:rPr>
          <w:sz w:val="16"/>
          <w:szCs w:val="16"/>
        </w:rPr>
        <w:tab/>
      </w:r>
      <w:r w:rsidR="00BE20FE">
        <w:rPr>
          <w:sz w:val="16"/>
          <w:szCs w:val="16"/>
        </w:rPr>
        <w:tab/>
      </w:r>
      <w:r w:rsidR="00BE20FE">
        <w:rPr>
          <w:sz w:val="16"/>
          <w:szCs w:val="16"/>
        </w:rPr>
        <w:tab/>
      </w:r>
      <w:r w:rsidR="00BE20FE">
        <w:rPr>
          <w:sz w:val="16"/>
          <w:szCs w:val="16"/>
        </w:rPr>
        <w:tab/>
      </w:r>
      <w:r w:rsidR="00BE20FE">
        <w:rPr>
          <w:sz w:val="18"/>
          <w:szCs w:val="18"/>
        </w:rPr>
        <w:t>Página</w:t>
      </w:r>
      <w:r w:rsidR="00BE20FE">
        <w:rPr>
          <w:sz w:val="18"/>
          <w:szCs w:val="18"/>
        </w:rPr>
        <w:t xml:space="preserve"> </w:t>
      </w:r>
      <w:r w:rsidR="00980357">
        <w:rPr>
          <w:sz w:val="18"/>
          <w:szCs w:val="18"/>
        </w:rPr>
        <w:t>22</w:t>
      </w:r>
    </w:p>
    <w:p w14:paraId="67597B1B" w14:textId="11E0102F" w:rsidR="002C0F42" w:rsidRPr="001B3557" w:rsidRDefault="002C0F42" w:rsidP="002C0F42">
      <w:pPr>
        <w:pStyle w:val="Prrafodelista"/>
        <w:numPr>
          <w:ilvl w:val="1"/>
          <w:numId w:val="19"/>
        </w:numPr>
        <w:rPr>
          <w:sz w:val="20"/>
          <w:szCs w:val="20"/>
        </w:rPr>
      </w:pPr>
      <w:r w:rsidRPr="001B3557">
        <w:rPr>
          <w:sz w:val="20"/>
          <w:szCs w:val="20"/>
        </w:rPr>
        <w:t>Radar</w:t>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7A6BCBF8" w14:textId="041E2A01" w:rsidR="002C0F42" w:rsidRPr="001B3557" w:rsidRDefault="002C0F42" w:rsidP="002C0F42">
      <w:pPr>
        <w:pStyle w:val="Prrafodelista"/>
        <w:numPr>
          <w:ilvl w:val="2"/>
          <w:numId w:val="19"/>
        </w:numPr>
        <w:rPr>
          <w:sz w:val="18"/>
          <w:szCs w:val="18"/>
        </w:rPr>
      </w:pPr>
      <w:r w:rsidRPr="001B3557">
        <w:rPr>
          <w:sz w:val="18"/>
          <w:szCs w:val="18"/>
        </w:rPr>
        <w:t>Acceso a Perfil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23</w:t>
      </w:r>
    </w:p>
    <w:p w14:paraId="04A5BB7C" w14:textId="2CA24595" w:rsidR="002C0F42" w:rsidRPr="001B3557" w:rsidRDefault="002C0F42" w:rsidP="002C0F42">
      <w:pPr>
        <w:pStyle w:val="Prrafodelista"/>
        <w:numPr>
          <w:ilvl w:val="2"/>
          <w:numId w:val="19"/>
        </w:numPr>
        <w:rPr>
          <w:sz w:val="18"/>
          <w:szCs w:val="18"/>
        </w:rPr>
      </w:pPr>
      <w:r w:rsidRPr="001B3557">
        <w:rPr>
          <w:sz w:val="18"/>
          <w:szCs w:val="18"/>
        </w:rPr>
        <w:t>Acceso a otras páginas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23</w:t>
      </w:r>
    </w:p>
    <w:p w14:paraId="0EBDE5C2" w14:textId="00D5BABB" w:rsidR="002C0F42" w:rsidRPr="001B3557" w:rsidRDefault="002C0F42" w:rsidP="002C0F42">
      <w:pPr>
        <w:pStyle w:val="Prrafodelista"/>
        <w:numPr>
          <w:ilvl w:val="2"/>
          <w:numId w:val="19"/>
        </w:numPr>
        <w:rPr>
          <w:sz w:val="18"/>
          <w:szCs w:val="18"/>
        </w:rPr>
      </w:pPr>
      <w:r w:rsidRPr="001B3557">
        <w:rPr>
          <w:sz w:val="18"/>
          <w:szCs w:val="18"/>
        </w:rPr>
        <w:t>Activación de otro asentamiento</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24</w:t>
      </w:r>
    </w:p>
    <w:p w14:paraId="778778F5" w14:textId="3AE3BF50" w:rsidR="002C0F42" w:rsidRPr="001B3557" w:rsidRDefault="002C0F42" w:rsidP="002C0F42">
      <w:pPr>
        <w:pStyle w:val="Prrafodelista"/>
        <w:numPr>
          <w:ilvl w:val="2"/>
          <w:numId w:val="19"/>
        </w:numPr>
        <w:rPr>
          <w:sz w:val="18"/>
          <w:szCs w:val="18"/>
        </w:rPr>
      </w:pPr>
      <w:r w:rsidRPr="001B3557">
        <w:rPr>
          <w:sz w:val="18"/>
          <w:szCs w:val="18"/>
        </w:rPr>
        <w:t>Mostrar asentamientos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25</w:t>
      </w:r>
    </w:p>
    <w:p w14:paraId="549B3289" w14:textId="02C92BC5" w:rsidR="002C0F42" w:rsidRPr="001B3557" w:rsidRDefault="002C0F42" w:rsidP="002C0F42">
      <w:pPr>
        <w:pStyle w:val="Prrafodelista"/>
        <w:numPr>
          <w:ilvl w:val="3"/>
          <w:numId w:val="19"/>
        </w:numPr>
        <w:rPr>
          <w:sz w:val="16"/>
          <w:szCs w:val="16"/>
        </w:rPr>
      </w:pPr>
      <w:r w:rsidRPr="001B3557">
        <w:rPr>
          <w:sz w:val="16"/>
          <w:szCs w:val="16"/>
        </w:rPr>
        <w:t>Envío de ataque</w:t>
      </w:r>
      <w:r w:rsidR="00BE20FE">
        <w:rPr>
          <w:sz w:val="16"/>
          <w:szCs w:val="16"/>
        </w:rPr>
        <w:tab/>
      </w:r>
      <w:r w:rsidR="00BE20FE">
        <w:rPr>
          <w:sz w:val="16"/>
          <w:szCs w:val="16"/>
        </w:rPr>
        <w:tab/>
      </w:r>
      <w:r w:rsidR="00BE20FE">
        <w:rPr>
          <w:sz w:val="16"/>
          <w:szCs w:val="16"/>
        </w:rPr>
        <w:tab/>
      </w:r>
      <w:r w:rsidR="00BE20FE">
        <w:rPr>
          <w:sz w:val="16"/>
          <w:szCs w:val="16"/>
        </w:rPr>
        <w:tab/>
      </w:r>
      <w:r w:rsidR="00BE20FE">
        <w:rPr>
          <w:sz w:val="16"/>
          <w:szCs w:val="16"/>
        </w:rPr>
        <w:tab/>
      </w:r>
      <w:r w:rsidR="00BE20FE">
        <w:rPr>
          <w:sz w:val="16"/>
          <w:szCs w:val="16"/>
        </w:rPr>
        <w:tab/>
      </w:r>
      <w:r w:rsidR="00BE20FE">
        <w:rPr>
          <w:sz w:val="18"/>
          <w:szCs w:val="18"/>
        </w:rPr>
        <w:t>Página</w:t>
      </w:r>
      <w:r w:rsidR="00BE20FE">
        <w:rPr>
          <w:sz w:val="18"/>
          <w:szCs w:val="18"/>
        </w:rPr>
        <w:t xml:space="preserve"> </w:t>
      </w:r>
      <w:r w:rsidR="00980357">
        <w:rPr>
          <w:sz w:val="18"/>
          <w:szCs w:val="18"/>
        </w:rPr>
        <w:t>26</w:t>
      </w:r>
    </w:p>
    <w:p w14:paraId="53C9DCE2" w14:textId="089563C7" w:rsidR="002C0F42" w:rsidRPr="001B3557" w:rsidRDefault="002C0F42" w:rsidP="002C0F42">
      <w:pPr>
        <w:pStyle w:val="Prrafodelista"/>
        <w:numPr>
          <w:ilvl w:val="3"/>
          <w:numId w:val="19"/>
        </w:numPr>
        <w:rPr>
          <w:sz w:val="16"/>
          <w:szCs w:val="16"/>
        </w:rPr>
      </w:pPr>
      <w:r w:rsidRPr="001B3557">
        <w:rPr>
          <w:sz w:val="16"/>
          <w:szCs w:val="16"/>
        </w:rPr>
        <w:t>Envío de transporte</w:t>
      </w:r>
      <w:r w:rsidR="00BE20FE">
        <w:rPr>
          <w:sz w:val="16"/>
          <w:szCs w:val="16"/>
        </w:rPr>
        <w:tab/>
      </w:r>
      <w:r w:rsidR="00BE20FE">
        <w:rPr>
          <w:sz w:val="16"/>
          <w:szCs w:val="16"/>
        </w:rPr>
        <w:tab/>
      </w:r>
      <w:r w:rsidR="00BE20FE">
        <w:rPr>
          <w:sz w:val="16"/>
          <w:szCs w:val="16"/>
        </w:rPr>
        <w:tab/>
      </w:r>
      <w:r w:rsidR="00BE20FE">
        <w:rPr>
          <w:sz w:val="16"/>
          <w:szCs w:val="16"/>
        </w:rPr>
        <w:tab/>
      </w:r>
      <w:r w:rsidR="00BE20FE">
        <w:rPr>
          <w:sz w:val="16"/>
          <w:szCs w:val="16"/>
        </w:rPr>
        <w:tab/>
      </w:r>
      <w:r w:rsidR="00BE20FE">
        <w:rPr>
          <w:sz w:val="18"/>
          <w:szCs w:val="18"/>
        </w:rPr>
        <w:t>Página</w:t>
      </w:r>
      <w:r w:rsidR="00BE20FE">
        <w:rPr>
          <w:sz w:val="18"/>
          <w:szCs w:val="18"/>
        </w:rPr>
        <w:t xml:space="preserve"> </w:t>
      </w:r>
      <w:r w:rsidR="00980357">
        <w:rPr>
          <w:sz w:val="18"/>
          <w:szCs w:val="18"/>
        </w:rPr>
        <w:t>27</w:t>
      </w:r>
    </w:p>
    <w:p w14:paraId="02C3F5B1" w14:textId="21F69509" w:rsidR="002C0F42" w:rsidRPr="001B3557" w:rsidRDefault="002C0F42" w:rsidP="002C0F42">
      <w:pPr>
        <w:pStyle w:val="Prrafodelista"/>
        <w:numPr>
          <w:ilvl w:val="1"/>
          <w:numId w:val="19"/>
        </w:numPr>
        <w:rPr>
          <w:sz w:val="20"/>
          <w:szCs w:val="20"/>
        </w:rPr>
      </w:pPr>
      <w:r w:rsidRPr="001B3557">
        <w:rPr>
          <w:sz w:val="20"/>
          <w:szCs w:val="20"/>
        </w:rPr>
        <w:t>Ranking</w:t>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r w:rsidR="00BE20FE">
        <w:rPr>
          <w:sz w:val="20"/>
          <w:szCs w:val="20"/>
        </w:rPr>
        <w:tab/>
      </w:r>
    </w:p>
    <w:p w14:paraId="0F09DFEE" w14:textId="68F7EF6A" w:rsidR="002C0F42" w:rsidRPr="001B3557" w:rsidRDefault="002C0F42" w:rsidP="002C0F42">
      <w:pPr>
        <w:pStyle w:val="Prrafodelista"/>
        <w:numPr>
          <w:ilvl w:val="2"/>
          <w:numId w:val="19"/>
        </w:numPr>
        <w:rPr>
          <w:sz w:val="18"/>
          <w:szCs w:val="18"/>
        </w:rPr>
      </w:pPr>
      <w:r w:rsidRPr="001B3557">
        <w:rPr>
          <w:sz w:val="18"/>
          <w:szCs w:val="18"/>
        </w:rPr>
        <w:t>Acceso a Perfil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28</w:t>
      </w:r>
    </w:p>
    <w:p w14:paraId="454B8052" w14:textId="0480E21B" w:rsidR="002C0F42" w:rsidRPr="001B3557" w:rsidRDefault="002C0F42" w:rsidP="002C0F42">
      <w:pPr>
        <w:pStyle w:val="Prrafodelista"/>
        <w:numPr>
          <w:ilvl w:val="2"/>
          <w:numId w:val="19"/>
        </w:numPr>
        <w:rPr>
          <w:sz w:val="18"/>
          <w:szCs w:val="18"/>
        </w:rPr>
      </w:pPr>
      <w:r w:rsidRPr="001B3557">
        <w:rPr>
          <w:sz w:val="18"/>
          <w:szCs w:val="18"/>
        </w:rPr>
        <w:t>Acceso a otras páginas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28</w:t>
      </w:r>
    </w:p>
    <w:p w14:paraId="464CE0C6" w14:textId="38FA698E" w:rsidR="002C0F42" w:rsidRPr="001B3557" w:rsidRDefault="002C0F42" w:rsidP="002C0F42">
      <w:pPr>
        <w:pStyle w:val="Prrafodelista"/>
        <w:numPr>
          <w:ilvl w:val="2"/>
          <w:numId w:val="19"/>
        </w:numPr>
        <w:rPr>
          <w:sz w:val="18"/>
          <w:szCs w:val="18"/>
        </w:rPr>
      </w:pPr>
      <w:r w:rsidRPr="001B3557">
        <w:rPr>
          <w:sz w:val="18"/>
          <w:szCs w:val="18"/>
        </w:rPr>
        <w:t>Activación de otro asentamiento</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29</w:t>
      </w:r>
    </w:p>
    <w:p w14:paraId="6044107D" w14:textId="2E775CB1" w:rsidR="002C0F42" w:rsidRDefault="002C0F42" w:rsidP="002C0F42">
      <w:pPr>
        <w:pStyle w:val="Prrafodelista"/>
        <w:numPr>
          <w:ilvl w:val="2"/>
          <w:numId w:val="19"/>
        </w:numPr>
        <w:rPr>
          <w:sz w:val="18"/>
          <w:szCs w:val="18"/>
        </w:rPr>
      </w:pPr>
      <w:r w:rsidRPr="001B3557">
        <w:rPr>
          <w:sz w:val="18"/>
          <w:szCs w:val="18"/>
        </w:rPr>
        <w:t>Mostrar datos</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Página</w:t>
      </w:r>
      <w:r w:rsidR="00BE20FE">
        <w:rPr>
          <w:sz w:val="18"/>
          <w:szCs w:val="18"/>
        </w:rPr>
        <w:t xml:space="preserve"> </w:t>
      </w:r>
      <w:r w:rsidR="00980357">
        <w:rPr>
          <w:sz w:val="18"/>
          <w:szCs w:val="18"/>
        </w:rPr>
        <w:t>30</w:t>
      </w:r>
    </w:p>
    <w:p w14:paraId="53D41E92" w14:textId="439349C3" w:rsidR="001B3557" w:rsidRDefault="001B3557" w:rsidP="001B3557">
      <w:pPr>
        <w:pStyle w:val="Prrafodelista"/>
        <w:numPr>
          <w:ilvl w:val="1"/>
          <w:numId w:val="19"/>
        </w:numPr>
        <w:rPr>
          <w:sz w:val="18"/>
          <w:szCs w:val="18"/>
        </w:rPr>
      </w:pPr>
      <w:r>
        <w:rPr>
          <w:sz w:val="18"/>
          <w:szCs w:val="18"/>
        </w:rPr>
        <w:t>Perfil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p>
    <w:p w14:paraId="2ADF99C4" w14:textId="30DBDB20" w:rsidR="001B3557" w:rsidRDefault="001B3557" w:rsidP="001B3557">
      <w:pPr>
        <w:pStyle w:val="Prrafodelista"/>
        <w:numPr>
          <w:ilvl w:val="2"/>
          <w:numId w:val="19"/>
        </w:numPr>
        <w:rPr>
          <w:sz w:val="18"/>
          <w:szCs w:val="18"/>
        </w:rPr>
      </w:pPr>
      <w:r>
        <w:rPr>
          <w:sz w:val="18"/>
          <w:szCs w:val="18"/>
        </w:rPr>
        <w:t>Vuelta a página General</w:t>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t>Página 31</w:t>
      </w:r>
    </w:p>
    <w:p w14:paraId="14FB24DB" w14:textId="7D72380F" w:rsidR="001B3557" w:rsidRPr="00BE20FE" w:rsidRDefault="001B3557" w:rsidP="00BE20FE">
      <w:pPr>
        <w:pStyle w:val="Prrafodelista"/>
        <w:numPr>
          <w:ilvl w:val="2"/>
          <w:numId w:val="19"/>
        </w:numPr>
        <w:rPr>
          <w:sz w:val="18"/>
          <w:szCs w:val="18"/>
        </w:rPr>
      </w:pPr>
      <w:bookmarkStart w:id="0" w:name="_Ref55217862"/>
      <w:r>
        <w:rPr>
          <w:sz w:val="18"/>
          <w:szCs w:val="18"/>
        </w:rPr>
        <w:t>Modificar datos</w:t>
      </w:r>
      <w:bookmarkEnd w:id="0"/>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Pr>
          <w:sz w:val="18"/>
          <w:szCs w:val="18"/>
        </w:rPr>
        <w:tab/>
      </w:r>
      <w:r w:rsidR="00BE20FE" w:rsidRPr="00BE20FE">
        <w:rPr>
          <w:sz w:val="18"/>
          <w:szCs w:val="18"/>
        </w:rPr>
        <w:t>P</w:t>
      </w:r>
      <w:r w:rsidR="00BE20FE">
        <w:rPr>
          <w:sz w:val="18"/>
          <w:szCs w:val="18"/>
        </w:rPr>
        <w:t>ágina 32</w:t>
      </w:r>
    </w:p>
    <w:p w14:paraId="61F25040" w14:textId="77777777" w:rsidR="002C0F42" w:rsidRPr="004920F9" w:rsidRDefault="002C0F42" w:rsidP="002C0F42">
      <w:pPr>
        <w:pStyle w:val="Prrafodelista"/>
        <w:ind w:left="1224"/>
      </w:pPr>
    </w:p>
    <w:p w14:paraId="4C34BCB8" w14:textId="660D1CDF" w:rsidR="00C6554A" w:rsidRPr="004920F9" w:rsidRDefault="005C553A" w:rsidP="005C553A">
      <w:pPr>
        <w:pStyle w:val="Ttulo1"/>
        <w:numPr>
          <w:ilvl w:val="0"/>
          <w:numId w:val="20"/>
        </w:numPr>
      </w:pPr>
      <w:proofErr w:type="spellStart"/>
      <w:r>
        <w:lastRenderedPageBreak/>
        <w:t>OutGame</w:t>
      </w:r>
      <w:proofErr w:type="spellEnd"/>
    </w:p>
    <w:p w14:paraId="7F8DD4B4" w14:textId="1CC5DB99" w:rsidR="00627A82" w:rsidRDefault="005C553A" w:rsidP="005C553A">
      <w:pPr>
        <w:pStyle w:val="Ttulo2"/>
        <w:numPr>
          <w:ilvl w:val="1"/>
          <w:numId w:val="20"/>
        </w:numPr>
        <w:rPr>
          <w:noProof/>
        </w:rPr>
      </w:pPr>
      <w:r>
        <w:rPr>
          <w:noProof/>
        </w:rPr>
        <w:t>Wiki</w:t>
      </w:r>
    </w:p>
    <w:p w14:paraId="34371840" w14:textId="3293ADD2" w:rsidR="00D40950" w:rsidRDefault="005C553A" w:rsidP="00D40950">
      <w:pPr>
        <w:pStyle w:val="Ttulo3"/>
        <w:numPr>
          <w:ilvl w:val="2"/>
          <w:numId w:val="20"/>
        </w:numPr>
      </w:pPr>
      <w:r>
        <w:t xml:space="preserve">Acceso a </w:t>
      </w:r>
      <w:proofErr w:type="spellStart"/>
      <w:r>
        <w:t>Index</w:t>
      </w:r>
      <w:proofErr w:type="spellEnd"/>
    </w:p>
    <w:p w14:paraId="66803252" w14:textId="75FEAEF5" w:rsidR="008B2135" w:rsidRDefault="008B2135" w:rsidP="008B2135">
      <w:pPr>
        <w:jc w:val="center"/>
      </w:pPr>
      <w:r>
        <w:rPr>
          <w:noProof/>
        </w:rPr>
        <w:drawing>
          <wp:inline distT="0" distB="0" distL="0" distR="0" wp14:anchorId="69428F10" wp14:editId="2958E8C5">
            <wp:extent cx="3430905" cy="3540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0905" cy="3540760"/>
                    </a:xfrm>
                    <a:prstGeom prst="rect">
                      <a:avLst/>
                    </a:prstGeom>
                    <a:noFill/>
                    <a:ln>
                      <a:noFill/>
                    </a:ln>
                  </pic:spPr>
                </pic:pic>
              </a:graphicData>
            </a:graphic>
          </wp:inline>
        </w:drawing>
      </w:r>
    </w:p>
    <w:p w14:paraId="468AF094" w14:textId="3F752E95" w:rsidR="008B2135" w:rsidRPr="00773834" w:rsidRDefault="008B2135" w:rsidP="00773834">
      <w:r>
        <w:t xml:space="preserve">Para acceder a </w:t>
      </w:r>
      <w:r w:rsidR="00773834">
        <w:t xml:space="preserve">la página principal </w:t>
      </w:r>
      <w:proofErr w:type="spellStart"/>
      <w:r w:rsidR="00773834">
        <w:rPr>
          <w:i/>
          <w:iCs/>
        </w:rPr>
        <w:t>Index</w:t>
      </w:r>
      <w:proofErr w:type="spellEnd"/>
      <w:r w:rsidR="00773834">
        <w:t xml:space="preserve"> el usuario tiene que pulsar sobre el enlace que aparece en la parte superior derecha de la ventana</w:t>
      </w:r>
    </w:p>
    <w:p w14:paraId="76B04F4C" w14:textId="7181D063" w:rsidR="00D40950" w:rsidRDefault="00D40950" w:rsidP="00D40950">
      <w:pPr>
        <w:pStyle w:val="Ttulo2"/>
        <w:numPr>
          <w:ilvl w:val="1"/>
          <w:numId w:val="20"/>
        </w:numPr>
      </w:pPr>
      <w:r>
        <w:lastRenderedPageBreak/>
        <w:t>index</w:t>
      </w:r>
    </w:p>
    <w:p w14:paraId="47D963D5" w14:textId="0D88E4F2" w:rsidR="00D40950" w:rsidRDefault="00D40950" w:rsidP="00D40950">
      <w:pPr>
        <w:pStyle w:val="Ttulo3"/>
        <w:numPr>
          <w:ilvl w:val="2"/>
          <w:numId w:val="20"/>
        </w:numPr>
      </w:pPr>
      <w:r>
        <w:t>Acceso a Wiki</w:t>
      </w:r>
    </w:p>
    <w:p w14:paraId="57C3D115" w14:textId="18A2EF31" w:rsidR="00773834" w:rsidRDefault="00773834" w:rsidP="00773834">
      <w:pPr>
        <w:jc w:val="center"/>
      </w:pPr>
      <w:r>
        <w:rPr>
          <w:noProof/>
        </w:rPr>
        <w:drawing>
          <wp:inline distT="0" distB="0" distL="0" distR="0" wp14:anchorId="04428763" wp14:editId="612246F3">
            <wp:extent cx="3774440" cy="35407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4440" cy="3540760"/>
                    </a:xfrm>
                    <a:prstGeom prst="rect">
                      <a:avLst/>
                    </a:prstGeom>
                    <a:noFill/>
                    <a:ln>
                      <a:noFill/>
                    </a:ln>
                  </pic:spPr>
                </pic:pic>
              </a:graphicData>
            </a:graphic>
          </wp:inline>
        </w:drawing>
      </w:r>
    </w:p>
    <w:p w14:paraId="3DBEF2F5" w14:textId="7A8C179B" w:rsidR="00773834" w:rsidRPr="00773834" w:rsidRDefault="00773834" w:rsidP="00773834">
      <w:r>
        <w:t xml:space="preserve">En la página inicial tendrá un enlace de acceso a la </w:t>
      </w:r>
      <w:r>
        <w:rPr>
          <w:i/>
          <w:iCs/>
        </w:rPr>
        <w:t>Wiki</w:t>
      </w:r>
      <w:r>
        <w:t xml:space="preserve"> del juego para poder acceder</w:t>
      </w:r>
    </w:p>
    <w:p w14:paraId="14EA6AFF" w14:textId="6B7284BA" w:rsidR="00D40950" w:rsidRDefault="00D40950" w:rsidP="00D40950">
      <w:pPr>
        <w:pStyle w:val="Ttulo3"/>
        <w:numPr>
          <w:ilvl w:val="2"/>
          <w:numId w:val="20"/>
        </w:numPr>
      </w:pPr>
      <w:r>
        <w:lastRenderedPageBreak/>
        <w:t>Registro de usuario</w:t>
      </w:r>
    </w:p>
    <w:p w14:paraId="235AB14F" w14:textId="15AF56EC" w:rsidR="00773834" w:rsidRDefault="00773834" w:rsidP="00773834">
      <w:pPr>
        <w:jc w:val="center"/>
      </w:pPr>
      <w:r>
        <w:rPr>
          <w:noProof/>
        </w:rPr>
        <w:drawing>
          <wp:inline distT="0" distB="0" distL="0" distR="0" wp14:anchorId="0EB92FD0" wp14:editId="6AD7859C">
            <wp:extent cx="5259705" cy="4688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9705" cy="4688840"/>
                    </a:xfrm>
                    <a:prstGeom prst="rect">
                      <a:avLst/>
                    </a:prstGeom>
                    <a:noFill/>
                    <a:ln>
                      <a:noFill/>
                    </a:ln>
                  </pic:spPr>
                </pic:pic>
              </a:graphicData>
            </a:graphic>
          </wp:inline>
        </w:drawing>
      </w:r>
    </w:p>
    <w:p w14:paraId="02A65E6D" w14:textId="151BE548" w:rsidR="00773834" w:rsidRPr="00773834" w:rsidRDefault="00773834" w:rsidP="00773834">
      <w:r>
        <w:t>Para poder registrarse como usuario en el sistema, tendrá que rellenar los datos correspondientes en el panel dedicado a ello, como requisito, los campos no podrán estar vacíos, y los campos contraseña y repetir contraseña han de ser iguales</w:t>
      </w:r>
    </w:p>
    <w:p w14:paraId="1A9029F9" w14:textId="6A37A557" w:rsidR="008B2135" w:rsidRDefault="00D40950" w:rsidP="008B2135">
      <w:pPr>
        <w:pStyle w:val="Ttulo3"/>
        <w:numPr>
          <w:ilvl w:val="2"/>
          <w:numId w:val="20"/>
        </w:numPr>
      </w:pPr>
      <w:r>
        <w:lastRenderedPageBreak/>
        <w:t>Log In de usuario registrado</w:t>
      </w:r>
    </w:p>
    <w:p w14:paraId="73CEDE8F" w14:textId="3579F767" w:rsidR="00773834" w:rsidRDefault="00773834" w:rsidP="00773834">
      <w:pPr>
        <w:jc w:val="center"/>
      </w:pPr>
      <w:r>
        <w:rPr>
          <w:noProof/>
        </w:rPr>
        <w:drawing>
          <wp:inline distT="0" distB="0" distL="0" distR="0" wp14:anchorId="48019A79" wp14:editId="44128A7C">
            <wp:extent cx="5259705" cy="4688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705" cy="4688840"/>
                    </a:xfrm>
                    <a:prstGeom prst="rect">
                      <a:avLst/>
                    </a:prstGeom>
                    <a:noFill/>
                    <a:ln>
                      <a:noFill/>
                    </a:ln>
                  </pic:spPr>
                </pic:pic>
              </a:graphicData>
            </a:graphic>
          </wp:inline>
        </w:drawing>
      </w:r>
    </w:p>
    <w:p w14:paraId="2314F353" w14:textId="30D0D115" w:rsidR="00773834" w:rsidRPr="00773834" w:rsidRDefault="00773834" w:rsidP="00773834">
      <w:pPr>
        <w:rPr>
          <w:sz w:val="18"/>
          <w:szCs w:val="18"/>
        </w:rPr>
      </w:pPr>
      <w:r>
        <w:t xml:space="preserve">Para poder acceder al juego, tendrá que rellenar sus datos de usuario en el panel designado para esa función, como requisito, tanto el email como la contraseña han de ser las mismas que las proporcionadas en el momento del registro, o en su defecto a las modificadas desde la ventana de perfil </w:t>
      </w:r>
      <w:r w:rsidRPr="00773834">
        <w:rPr>
          <w:color w:val="60B4FF" w:themeColor="background2" w:themeShade="BF"/>
          <w:sz w:val="16"/>
          <w:szCs w:val="16"/>
        </w:rPr>
        <w:t>(</w:t>
      </w:r>
      <w:r w:rsidRPr="00773834">
        <w:rPr>
          <w:color w:val="60B4FF" w:themeColor="background2" w:themeShade="BF"/>
          <w:sz w:val="16"/>
          <w:szCs w:val="16"/>
        </w:rPr>
        <w:fldChar w:fldCharType="begin"/>
      </w:r>
      <w:r w:rsidRPr="00773834">
        <w:rPr>
          <w:color w:val="60B4FF" w:themeColor="background2" w:themeShade="BF"/>
          <w:sz w:val="16"/>
          <w:szCs w:val="16"/>
        </w:rPr>
        <w:instrText xml:space="preserve"> REF _Ref55217862 \r \h </w:instrText>
      </w:r>
      <w:r w:rsidRPr="00773834">
        <w:rPr>
          <w:color w:val="60B4FF" w:themeColor="background2" w:themeShade="BF"/>
          <w:sz w:val="16"/>
          <w:szCs w:val="16"/>
        </w:rPr>
      </w:r>
      <w:r>
        <w:rPr>
          <w:color w:val="60B4FF" w:themeColor="background2" w:themeShade="BF"/>
          <w:sz w:val="16"/>
          <w:szCs w:val="16"/>
        </w:rPr>
        <w:instrText xml:space="preserve"> \* MERGEFORMAT </w:instrText>
      </w:r>
      <w:r w:rsidRPr="00773834">
        <w:rPr>
          <w:color w:val="60B4FF" w:themeColor="background2" w:themeShade="BF"/>
          <w:sz w:val="16"/>
          <w:szCs w:val="16"/>
        </w:rPr>
        <w:fldChar w:fldCharType="separate"/>
      </w:r>
      <w:r w:rsidR="00BC6459">
        <w:rPr>
          <w:color w:val="60B4FF" w:themeColor="background2" w:themeShade="BF"/>
          <w:sz w:val="16"/>
          <w:szCs w:val="16"/>
        </w:rPr>
        <w:t>2.8.2</w:t>
      </w:r>
      <w:r w:rsidRPr="00773834">
        <w:rPr>
          <w:color w:val="60B4FF" w:themeColor="background2" w:themeShade="BF"/>
          <w:sz w:val="16"/>
          <w:szCs w:val="16"/>
        </w:rPr>
        <w:fldChar w:fldCharType="end"/>
      </w:r>
      <w:r w:rsidRPr="00773834">
        <w:rPr>
          <w:color w:val="60B4FF" w:themeColor="background2" w:themeShade="BF"/>
          <w:sz w:val="16"/>
          <w:szCs w:val="16"/>
        </w:rPr>
        <w:fldChar w:fldCharType="begin"/>
      </w:r>
      <w:r w:rsidRPr="00773834">
        <w:rPr>
          <w:color w:val="60B4FF" w:themeColor="background2" w:themeShade="BF"/>
          <w:sz w:val="16"/>
          <w:szCs w:val="16"/>
        </w:rPr>
        <w:instrText xml:space="preserve"> REF _Ref55217986 \h </w:instrText>
      </w:r>
      <w:r w:rsidRPr="00773834">
        <w:rPr>
          <w:color w:val="60B4FF" w:themeColor="background2" w:themeShade="BF"/>
          <w:sz w:val="16"/>
          <w:szCs w:val="16"/>
        </w:rPr>
      </w:r>
      <w:r>
        <w:rPr>
          <w:color w:val="60B4FF" w:themeColor="background2" w:themeShade="BF"/>
          <w:sz w:val="16"/>
          <w:szCs w:val="16"/>
        </w:rPr>
        <w:instrText xml:space="preserve"> \* MERGEFORMAT </w:instrText>
      </w:r>
      <w:r w:rsidRPr="00773834">
        <w:rPr>
          <w:color w:val="60B4FF" w:themeColor="background2" w:themeShade="BF"/>
          <w:sz w:val="16"/>
          <w:szCs w:val="16"/>
        </w:rPr>
        <w:fldChar w:fldCharType="separate"/>
      </w:r>
      <w:r w:rsidR="00BC6459" w:rsidRPr="00BC6459">
        <w:rPr>
          <w:color w:val="60B4FF" w:themeColor="background2" w:themeShade="BF"/>
          <w:sz w:val="16"/>
          <w:szCs w:val="16"/>
        </w:rPr>
        <w:t>Modificar datos</w:t>
      </w:r>
      <w:r w:rsidRPr="00773834">
        <w:rPr>
          <w:color w:val="60B4FF" w:themeColor="background2" w:themeShade="BF"/>
          <w:sz w:val="16"/>
          <w:szCs w:val="16"/>
        </w:rPr>
        <w:fldChar w:fldCharType="end"/>
      </w:r>
      <w:r w:rsidRPr="00773834">
        <w:rPr>
          <w:color w:val="60B4FF" w:themeColor="background2" w:themeShade="BF"/>
          <w:sz w:val="16"/>
          <w:szCs w:val="16"/>
        </w:rPr>
        <w:t>)</w:t>
      </w:r>
    </w:p>
    <w:p w14:paraId="336761E4" w14:textId="51B45372" w:rsidR="00D40950" w:rsidRDefault="00D40950" w:rsidP="00D40950">
      <w:pPr>
        <w:pStyle w:val="Ttulo1"/>
        <w:numPr>
          <w:ilvl w:val="0"/>
          <w:numId w:val="20"/>
        </w:numPr>
      </w:pPr>
      <w:proofErr w:type="spellStart"/>
      <w:r>
        <w:lastRenderedPageBreak/>
        <w:t>InGame</w:t>
      </w:r>
      <w:proofErr w:type="spellEnd"/>
    </w:p>
    <w:p w14:paraId="0DF21A01" w14:textId="571913B1" w:rsidR="00D40950" w:rsidRDefault="00D40950" w:rsidP="00D40950">
      <w:pPr>
        <w:pStyle w:val="Ttulo2"/>
        <w:numPr>
          <w:ilvl w:val="1"/>
          <w:numId w:val="20"/>
        </w:numPr>
      </w:pPr>
      <w:r>
        <w:t>general</w:t>
      </w:r>
    </w:p>
    <w:p w14:paraId="78155107" w14:textId="732570C1" w:rsidR="00D40950" w:rsidRDefault="00D40950" w:rsidP="00D40950">
      <w:pPr>
        <w:pStyle w:val="Ttulo3"/>
        <w:numPr>
          <w:ilvl w:val="2"/>
          <w:numId w:val="20"/>
        </w:numPr>
      </w:pPr>
      <w:bookmarkStart w:id="1" w:name="_Ref55218441"/>
      <w:r>
        <w:t>Acceso a Perfil</w:t>
      </w:r>
      <w:bookmarkEnd w:id="1"/>
    </w:p>
    <w:p w14:paraId="7E6389E1" w14:textId="08D875FA" w:rsidR="00E00DEA" w:rsidRDefault="00E00DEA" w:rsidP="00E00DEA">
      <w:pPr>
        <w:jc w:val="center"/>
      </w:pPr>
      <w:r>
        <w:rPr>
          <w:noProof/>
        </w:rPr>
        <w:drawing>
          <wp:inline distT="0" distB="0" distL="0" distR="0" wp14:anchorId="412F4926" wp14:editId="7A9D062D">
            <wp:extent cx="3314065" cy="4228465"/>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065" cy="4228465"/>
                    </a:xfrm>
                    <a:prstGeom prst="rect">
                      <a:avLst/>
                    </a:prstGeom>
                    <a:noFill/>
                    <a:ln>
                      <a:noFill/>
                    </a:ln>
                  </pic:spPr>
                </pic:pic>
              </a:graphicData>
            </a:graphic>
          </wp:inline>
        </w:drawing>
      </w:r>
    </w:p>
    <w:p w14:paraId="73329F4E" w14:textId="4ECEC763" w:rsidR="00E00DEA" w:rsidRPr="00E00DEA" w:rsidRDefault="00E00DEA" w:rsidP="00E00DEA">
      <w:r>
        <w:t xml:space="preserve">La forma de acceder a la ventana de </w:t>
      </w:r>
      <w:r>
        <w:rPr>
          <w:i/>
          <w:iCs/>
        </w:rPr>
        <w:t>Perfil</w:t>
      </w:r>
      <w:r>
        <w:t xml:space="preserve"> se hace mediante el icono situado en la parte superior izquierda de la ventana actual</w:t>
      </w:r>
    </w:p>
    <w:p w14:paraId="6436A499" w14:textId="6DC3F448" w:rsidR="00D40950" w:rsidRDefault="00D40950" w:rsidP="00D40950">
      <w:pPr>
        <w:pStyle w:val="Ttulo3"/>
        <w:numPr>
          <w:ilvl w:val="2"/>
          <w:numId w:val="20"/>
        </w:numPr>
      </w:pPr>
      <w:r>
        <w:lastRenderedPageBreak/>
        <w:t>Acceso a otras páginas</w:t>
      </w:r>
    </w:p>
    <w:p w14:paraId="117F6DC3" w14:textId="1B636397" w:rsidR="00E00DEA" w:rsidRDefault="00E00DEA" w:rsidP="00E00DEA">
      <w:pPr>
        <w:jc w:val="center"/>
      </w:pPr>
      <w:r>
        <w:rPr>
          <w:noProof/>
        </w:rPr>
        <w:drawing>
          <wp:inline distT="0" distB="0" distL="0" distR="0" wp14:anchorId="168A0110" wp14:editId="36432342">
            <wp:extent cx="5266690" cy="28454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845435"/>
                    </a:xfrm>
                    <a:prstGeom prst="rect">
                      <a:avLst/>
                    </a:prstGeom>
                    <a:noFill/>
                    <a:ln>
                      <a:noFill/>
                    </a:ln>
                  </pic:spPr>
                </pic:pic>
              </a:graphicData>
            </a:graphic>
          </wp:inline>
        </w:drawing>
      </w:r>
    </w:p>
    <w:p w14:paraId="062B2D2F" w14:textId="4171099D" w:rsidR="004B49FA" w:rsidRPr="00E00DEA" w:rsidRDefault="00E00DEA" w:rsidP="00E00DEA">
      <w:r>
        <w:t>La forma de acceder desde esta pestaña a cualquier otra dentro del juego es mediante el menú lateral izquierdo, o en el caso específico de esta pestaña, desde los paneles inferiores</w:t>
      </w:r>
    </w:p>
    <w:p w14:paraId="228B2C08" w14:textId="6A08EC85" w:rsidR="00D40950" w:rsidRDefault="00D40950" w:rsidP="00D40950">
      <w:pPr>
        <w:pStyle w:val="Ttulo3"/>
        <w:numPr>
          <w:ilvl w:val="2"/>
          <w:numId w:val="20"/>
        </w:numPr>
      </w:pPr>
      <w:bookmarkStart w:id="2" w:name="_Ref55219478"/>
      <w:r w:rsidRPr="001B3557">
        <w:t>Activación de otro asentamiento</w:t>
      </w:r>
      <w:bookmarkEnd w:id="2"/>
    </w:p>
    <w:p w14:paraId="736694A3" w14:textId="71BBD731" w:rsidR="00E00DEA" w:rsidRDefault="00E00DEA" w:rsidP="00E00DEA">
      <w:pPr>
        <w:jc w:val="center"/>
      </w:pPr>
      <w:r>
        <w:rPr>
          <w:noProof/>
        </w:rPr>
        <w:drawing>
          <wp:inline distT="0" distB="0" distL="0" distR="0" wp14:anchorId="7DF83450" wp14:editId="30EC9D6A">
            <wp:extent cx="3774440" cy="35407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4440" cy="3540760"/>
                    </a:xfrm>
                    <a:prstGeom prst="rect">
                      <a:avLst/>
                    </a:prstGeom>
                    <a:noFill/>
                    <a:ln>
                      <a:noFill/>
                    </a:ln>
                  </pic:spPr>
                </pic:pic>
              </a:graphicData>
            </a:graphic>
          </wp:inline>
        </w:drawing>
      </w:r>
    </w:p>
    <w:p w14:paraId="163D7189" w14:textId="06E02733" w:rsidR="00E00DEA" w:rsidRPr="00E00DEA" w:rsidRDefault="00E00DEA" w:rsidP="00E00DEA">
      <w:r>
        <w:t>Para poder modificar el asentamiento activo y ver datos y actuar sobre dicho asentamiento, el usuario puede acceder a través de los paneles situados en la parte derecha de la pestaña actual.</w:t>
      </w:r>
    </w:p>
    <w:p w14:paraId="6D58A908" w14:textId="77777777" w:rsidR="00D40950" w:rsidRPr="001B3557" w:rsidRDefault="00D40950" w:rsidP="008B2135">
      <w:pPr>
        <w:pStyle w:val="Ttulo2"/>
        <w:numPr>
          <w:ilvl w:val="1"/>
          <w:numId w:val="20"/>
        </w:numPr>
      </w:pPr>
      <w:r w:rsidRPr="001B3557">
        <w:lastRenderedPageBreak/>
        <w:t>Edificios</w:t>
      </w:r>
    </w:p>
    <w:p w14:paraId="7D59909D" w14:textId="604C8A7F" w:rsidR="00D40950" w:rsidRDefault="00D40950" w:rsidP="008B2135">
      <w:pPr>
        <w:pStyle w:val="Ttulo3"/>
        <w:numPr>
          <w:ilvl w:val="2"/>
          <w:numId w:val="20"/>
        </w:numPr>
      </w:pPr>
      <w:r w:rsidRPr="001B3557">
        <w:t>Acceso a Perfil</w:t>
      </w:r>
    </w:p>
    <w:p w14:paraId="736A021A" w14:textId="2BAE6F05" w:rsidR="00E00DEA" w:rsidRDefault="00E00DEA" w:rsidP="00E00DEA">
      <w:pPr>
        <w:jc w:val="center"/>
      </w:pPr>
      <w:r>
        <w:rPr>
          <w:noProof/>
        </w:rPr>
        <w:drawing>
          <wp:inline distT="0" distB="0" distL="0" distR="0" wp14:anchorId="364C8577" wp14:editId="38FE83DC">
            <wp:extent cx="3314065" cy="422846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065" cy="4228465"/>
                    </a:xfrm>
                    <a:prstGeom prst="rect">
                      <a:avLst/>
                    </a:prstGeom>
                    <a:noFill/>
                    <a:ln>
                      <a:noFill/>
                    </a:ln>
                  </pic:spPr>
                </pic:pic>
              </a:graphicData>
            </a:graphic>
          </wp:inline>
        </w:drawing>
      </w:r>
    </w:p>
    <w:p w14:paraId="5DE5F007" w14:textId="760D49AA" w:rsidR="00E00DEA" w:rsidRDefault="00E00DEA" w:rsidP="00E00DEA">
      <w:pPr>
        <w:rPr>
          <w:i/>
          <w:iCs/>
        </w:rPr>
      </w:pPr>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_Ref55218441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Acceso a Perfil</w:t>
      </w:r>
      <w:r w:rsidRPr="00230ACD">
        <w:rPr>
          <w:color w:val="60B4FF" w:themeColor="background2" w:themeShade="BF"/>
          <w:u w:val="single"/>
        </w:rPr>
        <w:fldChar w:fldCharType="end"/>
      </w:r>
      <w:r>
        <w:t xml:space="preserve"> en la sección </w:t>
      </w:r>
      <w:r>
        <w:rPr>
          <w:i/>
          <w:iCs/>
        </w:rPr>
        <w:t>General</w:t>
      </w:r>
    </w:p>
    <w:p w14:paraId="60D94689" w14:textId="0A73CE90" w:rsidR="00BE20FE" w:rsidRDefault="00BE20FE" w:rsidP="00E00DEA">
      <w:pPr>
        <w:rPr>
          <w:i/>
          <w:iCs/>
        </w:rPr>
      </w:pPr>
    </w:p>
    <w:p w14:paraId="17C82728" w14:textId="77777777" w:rsidR="00BE20FE" w:rsidRPr="00E00DEA" w:rsidRDefault="00BE20FE" w:rsidP="00E00DEA"/>
    <w:p w14:paraId="700DC8D9" w14:textId="37048BED" w:rsidR="00D40950" w:rsidRDefault="00D40950" w:rsidP="008B2135">
      <w:pPr>
        <w:pStyle w:val="Ttulo3"/>
        <w:numPr>
          <w:ilvl w:val="2"/>
          <w:numId w:val="20"/>
        </w:numPr>
      </w:pPr>
      <w:bookmarkStart w:id="3" w:name="_Ref55219777"/>
      <w:r w:rsidRPr="001B3557">
        <w:lastRenderedPageBreak/>
        <w:t>Acceso a otras páginas</w:t>
      </w:r>
      <w:bookmarkEnd w:id="3"/>
    </w:p>
    <w:p w14:paraId="4478D43F" w14:textId="46F5C03A" w:rsidR="004B49FA" w:rsidRDefault="004B49FA" w:rsidP="004B49FA">
      <w:pPr>
        <w:jc w:val="center"/>
      </w:pPr>
      <w:r>
        <w:rPr>
          <w:noProof/>
        </w:rPr>
        <w:drawing>
          <wp:inline distT="0" distB="0" distL="0" distR="0" wp14:anchorId="3D03A7D5" wp14:editId="6F8FA777">
            <wp:extent cx="5266690" cy="28454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2845435"/>
                    </a:xfrm>
                    <a:prstGeom prst="rect">
                      <a:avLst/>
                    </a:prstGeom>
                    <a:noFill/>
                    <a:ln>
                      <a:noFill/>
                    </a:ln>
                  </pic:spPr>
                </pic:pic>
              </a:graphicData>
            </a:graphic>
          </wp:inline>
        </w:drawing>
      </w:r>
    </w:p>
    <w:p w14:paraId="5CDC553F" w14:textId="1747601A" w:rsidR="004B49FA" w:rsidRPr="004B49FA" w:rsidRDefault="004B49FA" w:rsidP="004B49FA">
      <w:r>
        <w:t xml:space="preserve">El acceso a otras pestañas es similar al de </w:t>
      </w:r>
      <w:r w:rsidR="00BE20FE">
        <w:rPr>
          <w:i/>
          <w:iCs/>
        </w:rPr>
        <w:t>General,</w:t>
      </w:r>
      <w:r>
        <w:t xml:space="preserve"> pero no cuenta con los paneles inferiores de acceso, por lo que solo podrá hacerlo desde el menú lateral izquierdo</w:t>
      </w:r>
    </w:p>
    <w:p w14:paraId="3BB05556" w14:textId="77280385" w:rsidR="00AB452A" w:rsidRDefault="00D40950" w:rsidP="00AB452A">
      <w:pPr>
        <w:pStyle w:val="Ttulo3"/>
        <w:numPr>
          <w:ilvl w:val="2"/>
          <w:numId w:val="20"/>
        </w:numPr>
      </w:pPr>
      <w:r w:rsidRPr="001B3557">
        <w:t>Activación de otro asentamiento</w:t>
      </w:r>
    </w:p>
    <w:p w14:paraId="551BF123" w14:textId="35A40831" w:rsidR="00AB452A" w:rsidRDefault="00AB452A" w:rsidP="00AB452A">
      <w:pPr>
        <w:jc w:val="center"/>
      </w:pPr>
      <w:r>
        <w:rPr>
          <w:noProof/>
        </w:rPr>
        <w:drawing>
          <wp:inline distT="0" distB="0" distL="0" distR="0" wp14:anchorId="45F4CF1E" wp14:editId="07EAF8FC">
            <wp:extent cx="3774440" cy="35407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4440" cy="3540760"/>
                    </a:xfrm>
                    <a:prstGeom prst="rect">
                      <a:avLst/>
                    </a:prstGeom>
                    <a:noFill/>
                    <a:ln>
                      <a:noFill/>
                    </a:ln>
                  </pic:spPr>
                </pic:pic>
              </a:graphicData>
            </a:graphic>
          </wp:inline>
        </w:drawing>
      </w:r>
    </w:p>
    <w:p w14:paraId="70DB2148" w14:textId="6CE82E47" w:rsidR="00AB452A" w:rsidRPr="00AB452A" w:rsidRDefault="00AB452A" w:rsidP="00AB452A">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_Ref55219478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Activación de otro asentamiento</w:t>
      </w:r>
      <w:r w:rsidRPr="00230ACD">
        <w:rPr>
          <w:color w:val="60B4FF" w:themeColor="background2" w:themeShade="BF"/>
          <w:u w:val="single"/>
        </w:rPr>
        <w:fldChar w:fldCharType="end"/>
      </w:r>
      <w:r>
        <w:rPr>
          <w:color w:val="60B4FF" w:themeColor="background2" w:themeShade="BF"/>
        </w:rPr>
        <w:t xml:space="preserve"> </w:t>
      </w:r>
      <w:r>
        <w:t xml:space="preserve">en la sección </w:t>
      </w:r>
      <w:r>
        <w:rPr>
          <w:i/>
          <w:iCs/>
        </w:rPr>
        <w:t>General</w:t>
      </w:r>
    </w:p>
    <w:p w14:paraId="1B5109B6" w14:textId="0E7C9502" w:rsidR="00D40950" w:rsidRDefault="00D40950" w:rsidP="008B2135">
      <w:pPr>
        <w:pStyle w:val="Ttulo3"/>
        <w:numPr>
          <w:ilvl w:val="2"/>
          <w:numId w:val="20"/>
        </w:numPr>
      </w:pPr>
      <w:r>
        <w:lastRenderedPageBreak/>
        <w:t>M</w:t>
      </w:r>
      <w:r w:rsidRPr="001B3557">
        <w:t>ejora/Creación de Edificios</w:t>
      </w:r>
    </w:p>
    <w:p w14:paraId="5C6D1C68" w14:textId="4CFC6396" w:rsidR="00AB452A" w:rsidRDefault="002F2D13" w:rsidP="002F2D13">
      <w:pPr>
        <w:jc w:val="center"/>
      </w:pPr>
      <w:r>
        <w:rPr>
          <w:noProof/>
        </w:rPr>
        <w:drawing>
          <wp:inline distT="0" distB="0" distL="0" distR="0" wp14:anchorId="1D007268" wp14:editId="7C15A129">
            <wp:extent cx="5274310" cy="453517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535170"/>
                    </a:xfrm>
                    <a:prstGeom prst="rect">
                      <a:avLst/>
                    </a:prstGeom>
                    <a:noFill/>
                    <a:ln>
                      <a:noFill/>
                    </a:ln>
                  </pic:spPr>
                </pic:pic>
              </a:graphicData>
            </a:graphic>
          </wp:inline>
        </w:drawing>
      </w:r>
    </w:p>
    <w:p w14:paraId="09855141" w14:textId="7960BDB5" w:rsidR="002F2D13" w:rsidRPr="00AB452A" w:rsidRDefault="002F2D13" w:rsidP="002F2D13">
      <w:r>
        <w:t>El usuario puede crear un edificio que aun no tenga, o mejorar uno ya existente accediendo al panel del edificio en cuestión y pulsando el botón de mejorar, en caso de que tenga suficientes recursos en el asentamiento, se reducirán las cantidades requeridas y se pondrá en construcción dicho edificio, mostrando un temporizador del tiempo que queda hasta su finalización, pasado este tiempo, podrá volver a mejorar de nuevo</w:t>
      </w:r>
    </w:p>
    <w:p w14:paraId="0EEE3AA0" w14:textId="77777777" w:rsidR="00D40950" w:rsidRPr="001B3557" w:rsidRDefault="00D40950" w:rsidP="008B2135">
      <w:pPr>
        <w:pStyle w:val="Ttulo2"/>
        <w:numPr>
          <w:ilvl w:val="1"/>
          <w:numId w:val="20"/>
        </w:numPr>
      </w:pPr>
      <w:r w:rsidRPr="001B3557">
        <w:lastRenderedPageBreak/>
        <w:t>Inves</w:t>
      </w:r>
      <w:r>
        <w:t>t</w:t>
      </w:r>
      <w:r w:rsidRPr="001B3557">
        <w:t>igaciones</w:t>
      </w:r>
    </w:p>
    <w:p w14:paraId="644BC5BE" w14:textId="20F7A5E7" w:rsidR="00D40950" w:rsidRDefault="00D40950" w:rsidP="008B2135">
      <w:pPr>
        <w:pStyle w:val="Ttulo3"/>
        <w:numPr>
          <w:ilvl w:val="2"/>
          <w:numId w:val="20"/>
        </w:numPr>
      </w:pPr>
      <w:r w:rsidRPr="001B3557">
        <w:t>Acceso a Perfil</w:t>
      </w:r>
    </w:p>
    <w:p w14:paraId="57A44491" w14:textId="44E63A98" w:rsidR="004B49FA" w:rsidRDefault="004B49FA" w:rsidP="004B49FA">
      <w:pPr>
        <w:jc w:val="center"/>
      </w:pPr>
      <w:r>
        <w:rPr>
          <w:noProof/>
        </w:rPr>
        <w:drawing>
          <wp:inline distT="0" distB="0" distL="0" distR="0" wp14:anchorId="7B7D8BED" wp14:editId="3DA19D73">
            <wp:extent cx="3314065" cy="4228465"/>
            <wp:effectExtent l="0" t="0" r="63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065" cy="4228465"/>
                    </a:xfrm>
                    <a:prstGeom prst="rect">
                      <a:avLst/>
                    </a:prstGeom>
                    <a:noFill/>
                    <a:ln>
                      <a:noFill/>
                    </a:ln>
                  </pic:spPr>
                </pic:pic>
              </a:graphicData>
            </a:graphic>
          </wp:inline>
        </w:drawing>
      </w:r>
    </w:p>
    <w:p w14:paraId="4C50098E" w14:textId="2B20A43A" w:rsidR="004B49FA" w:rsidRPr="00E00DEA" w:rsidRDefault="004B49FA" w:rsidP="004B49FA">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_Ref55218441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Acceso a Perfil</w:t>
      </w:r>
      <w:r w:rsidRPr="00230ACD">
        <w:rPr>
          <w:color w:val="60B4FF" w:themeColor="background2" w:themeShade="BF"/>
          <w:u w:val="single"/>
        </w:rPr>
        <w:fldChar w:fldCharType="end"/>
      </w:r>
      <w:r>
        <w:t xml:space="preserve"> en la sección </w:t>
      </w:r>
      <w:r>
        <w:rPr>
          <w:i/>
          <w:iCs/>
        </w:rPr>
        <w:t>General</w:t>
      </w:r>
    </w:p>
    <w:p w14:paraId="4F62BE26" w14:textId="283E84B0" w:rsidR="004B49FA" w:rsidRDefault="004B49FA" w:rsidP="004B49FA"/>
    <w:p w14:paraId="0175131B" w14:textId="77777777" w:rsidR="00BE20FE" w:rsidRPr="004B49FA" w:rsidRDefault="00BE20FE" w:rsidP="004B49FA"/>
    <w:p w14:paraId="49EDFE03" w14:textId="6A794638" w:rsidR="00D40950" w:rsidRDefault="00D40950" w:rsidP="008B2135">
      <w:pPr>
        <w:pStyle w:val="Ttulo3"/>
        <w:numPr>
          <w:ilvl w:val="2"/>
          <w:numId w:val="20"/>
        </w:numPr>
      </w:pPr>
      <w:r w:rsidRPr="001B3557">
        <w:lastRenderedPageBreak/>
        <w:t>Acceso a otras páginas</w:t>
      </w:r>
    </w:p>
    <w:p w14:paraId="4987BADE" w14:textId="630D5B63" w:rsidR="00AB452A" w:rsidRDefault="00AB452A" w:rsidP="00AB452A">
      <w:pPr>
        <w:jc w:val="center"/>
      </w:pPr>
      <w:r>
        <w:rPr>
          <w:noProof/>
        </w:rPr>
        <w:drawing>
          <wp:inline distT="0" distB="0" distL="0" distR="0" wp14:anchorId="1D13B9A8" wp14:editId="697903CF">
            <wp:extent cx="5266690" cy="28454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690" cy="2845435"/>
                    </a:xfrm>
                    <a:prstGeom prst="rect">
                      <a:avLst/>
                    </a:prstGeom>
                    <a:noFill/>
                    <a:ln>
                      <a:noFill/>
                    </a:ln>
                  </pic:spPr>
                </pic:pic>
              </a:graphicData>
            </a:graphic>
          </wp:inline>
        </w:drawing>
      </w:r>
    </w:p>
    <w:p w14:paraId="1277CFE4" w14:textId="24A4595D" w:rsidR="00AB452A" w:rsidRPr="00AB452A" w:rsidRDefault="00AB452A" w:rsidP="00AB452A">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_Ref55219777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Acceso a otras páginas</w:t>
      </w:r>
      <w:r w:rsidRPr="00230ACD">
        <w:rPr>
          <w:color w:val="60B4FF" w:themeColor="background2" w:themeShade="BF"/>
          <w:u w:val="single"/>
        </w:rPr>
        <w:fldChar w:fldCharType="end"/>
      </w:r>
      <w:r w:rsidR="0015536D">
        <w:rPr>
          <w:color w:val="60B4FF" w:themeColor="background2" w:themeShade="BF"/>
        </w:rPr>
        <w:t xml:space="preserve"> </w:t>
      </w:r>
      <w:r>
        <w:t xml:space="preserve">en la sección </w:t>
      </w:r>
      <w:r>
        <w:rPr>
          <w:i/>
          <w:iCs/>
        </w:rPr>
        <w:t>Edificios</w:t>
      </w:r>
    </w:p>
    <w:p w14:paraId="591F8F1A" w14:textId="36FD394B" w:rsidR="00AB452A" w:rsidRDefault="00D40950" w:rsidP="00AB452A">
      <w:pPr>
        <w:pStyle w:val="Ttulo3"/>
        <w:numPr>
          <w:ilvl w:val="2"/>
          <w:numId w:val="20"/>
        </w:numPr>
      </w:pPr>
      <w:r w:rsidRPr="001B3557">
        <w:t>Activación de otro asentamiento</w:t>
      </w:r>
    </w:p>
    <w:p w14:paraId="2B8BCC03" w14:textId="7841B6E3" w:rsidR="00AB452A" w:rsidRDefault="00AB452A" w:rsidP="00AB452A">
      <w:pPr>
        <w:jc w:val="center"/>
      </w:pPr>
      <w:r>
        <w:rPr>
          <w:noProof/>
        </w:rPr>
        <w:drawing>
          <wp:inline distT="0" distB="0" distL="0" distR="0" wp14:anchorId="03B1EF4C" wp14:editId="43ADEF65">
            <wp:extent cx="3774440" cy="35407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440" cy="3540760"/>
                    </a:xfrm>
                    <a:prstGeom prst="rect">
                      <a:avLst/>
                    </a:prstGeom>
                    <a:noFill/>
                    <a:ln>
                      <a:noFill/>
                    </a:ln>
                  </pic:spPr>
                </pic:pic>
              </a:graphicData>
            </a:graphic>
          </wp:inline>
        </w:drawing>
      </w:r>
    </w:p>
    <w:p w14:paraId="0C1220E0" w14:textId="29223EBC" w:rsidR="00AB452A" w:rsidRPr="00AB452A" w:rsidRDefault="00AB452A" w:rsidP="00AB452A">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_Ref55219478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Activación de otro asentamiento</w:t>
      </w:r>
      <w:r w:rsidRPr="00230ACD">
        <w:rPr>
          <w:color w:val="60B4FF" w:themeColor="background2" w:themeShade="BF"/>
          <w:u w:val="single"/>
        </w:rPr>
        <w:fldChar w:fldCharType="end"/>
      </w:r>
      <w:r>
        <w:rPr>
          <w:color w:val="60B4FF" w:themeColor="background2" w:themeShade="BF"/>
        </w:rPr>
        <w:t xml:space="preserve"> </w:t>
      </w:r>
      <w:r>
        <w:t xml:space="preserve">en la sección </w:t>
      </w:r>
      <w:r>
        <w:rPr>
          <w:i/>
          <w:iCs/>
        </w:rPr>
        <w:t>General</w:t>
      </w:r>
    </w:p>
    <w:p w14:paraId="2BB7FA3D" w14:textId="5098AF53" w:rsidR="00D40950" w:rsidRDefault="00D40950" w:rsidP="008B2135">
      <w:pPr>
        <w:pStyle w:val="Ttulo3"/>
        <w:numPr>
          <w:ilvl w:val="2"/>
          <w:numId w:val="20"/>
        </w:numPr>
      </w:pPr>
      <w:r w:rsidRPr="001B3557">
        <w:lastRenderedPageBreak/>
        <w:t>Mejora/Creación de Investigaciones</w:t>
      </w:r>
    </w:p>
    <w:p w14:paraId="0C8AD26E" w14:textId="33A8D576" w:rsidR="00AB452A" w:rsidRDefault="002F2D13" w:rsidP="002F2D13">
      <w:pPr>
        <w:jc w:val="center"/>
      </w:pPr>
      <w:r>
        <w:rPr>
          <w:noProof/>
        </w:rPr>
        <w:drawing>
          <wp:inline distT="0" distB="0" distL="0" distR="0" wp14:anchorId="6F18B78E" wp14:editId="79E12DED">
            <wp:extent cx="5274310" cy="453517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535170"/>
                    </a:xfrm>
                    <a:prstGeom prst="rect">
                      <a:avLst/>
                    </a:prstGeom>
                    <a:noFill/>
                    <a:ln>
                      <a:noFill/>
                    </a:ln>
                  </pic:spPr>
                </pic:pic>
              </a:graphicData>
            </a:graphic>
          </wp:inline>
        </w:drawing>
      </w:r>
    </w:p>
    <w:p w14:paraId="6F11D64C" w14:textId="41CA5EDA" w:rsidR="002F2D13" w:rsidRPr="00AB452A" w:rsidRDefault="002F2D13" w:rsidP="002F2D13">
      <w:r>
        <w:t>El usuario puede desarrollar una investigación que aún no tenga, o mejorar una ya existente accediendo al panel de la investigación en cuestión y pulsando el botón de mejorar, en caso de que tenga suficientes recursos en el asentamiento, se reducirán las cantidades requeridas y se pondrá en desarrollo dicha investigación, mostrando un temporizador del tiempo que queda hasta su finalización, pasado este tiempo, podrá volver a mejorar de nuevo</w:t>
      </w:r>
    </w:p>
    <w:p w14:paraId="4C07ADAE" w14:textId="77777777" w:rsidR="00D40950" w:rsidRPr="001B3557" w:rsidRDefault="00D40950" w:rsidP="008B2135">
      <w:pPr>
        <w:pStyle w:val="Ttulo2"/>
        <w:numPr>
          <w:ilvl w:val="1"/>
          <w:numId w:val="20"/>
        </w:numPr>
      </w:pPr>
      <w:r w:rsidRPr="001B3557">
        <w:lastRenderedPageBreak/>
        <w:t>Tropas</w:t>
      </w:r>
    </w:p>
    <w:p w14:paraId="5D9EDCE7" w14:textId="358B6C0C" w:rsidR="00D40950" w:rsidRDefault="00D40950" w:rsidP="008B2135">
      <w:pPr>
        <w:pStyle w:val="Ttulo3"/>
        <w:numPr>
          <w:ilvl w:val="2"/>
          <w:numId w:val="20"/>
        </w:numPr>
      </w:pPr>
      <w:r w:rsidRPr="001B3557">
        <w:t>Acceso a Perfil</w:t>
      </w:r>
    </w:p>
    <w:p w14:paraId="40BCCB92" w14:textId="16144EAF" w:rsidR="004B49FA" w:rsidRDefault="004B49FA" w:rsidP="004B49FA">
      <w:pPr>
        <w:jc w:val="center"/>
      </w:pPr>
      <w:r>
        <w:rPr>
          <w:noProof/>
        </w:rPr>
        <w:drawing>
          <wp:inline distT="0" distB="0" distL="0" distR="0" wp14:anchorId="4FAD6DE6" wp14:editId="16D3F7B5">
            <wp:extent cx="3314065" cy="4228465"/>
            <wp:effectExtent l="0" t="0" r="63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065" cy="4228465"/>
                    </a:xfrm>
                    <a:prstGeom prst="rect">
                      <a:avLst/>
                    </a:prstGeom>
                    <a:noFill/>
                    <a:ln>
                      <a:noFill/>
                    </a:ln>
                  </pic:spPr>
                </pic:pic>
              </a:graphicData>
            </a:graphic>
          </wp:inline>
        </w:drawing>
      </w:r>
    </w:p>
    <w:p w14:paraId="241B5050" w14:textId="73024C35" w:rsidR="004B49FA" w:rsidRPr="004B49FA" w:rsidRDefault="004B49FA" w:rsidP="004B49FA">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_Ref55218441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Acceso a Perfil</w:t>
      </w:r>
      <w:r w:rsidRPr="00230ACD">
        <w:rPr>
          <w:color w:val="60B4FF" w:themeColor="background2" w:themeShade="BF"/>
          <w:u w:val="single"/>
        </w:rPr>
        <w:fldChar w:fldCharType="end"/>
      </w:r>
      <w:r>
        <w:t xml:space="preserve"> en la sección </w:t>
      </w:r>
      <w:r>
        <w:rPr>
          <w:i/>
          <w:iCs/>
        </w:rPr>
        <w:t>General</w:t>
      </w:r>
    </w:p>
    <w:p w14:paraId="328D6AF4" w14:textId="02E50328" w:rsidR="00D40950" w:rsidRDefault="00D40950" w:rsidP="008B2135">
      <w:pPr>
        <w:pStyle w:val="Ttulo3"/>
        <w:numPr>
          <w:ilvl w:val="2"/>
          <w:numId w:val="20"/>
        </w:numPr>
      </w:pPr>
      <w:r w:rsidRPr="001B3557">
        <w:t>Acceso a otras páginas</w:t>
      </w:r>
    </w:p>
    <w:p w14:paraId="26B6B454" w14:textId="27DCDAA6" w:rsidR="00AB452A" w:rsidRDefault="00AB452A" w:rsidP="00AB452A">
      <w:pPr>
        <w:jc w:val="center"/>
      </w:pPr>
      <w:r>
        <w:rPr>
          <w:noProof/>
        </w:rPr>
        <w:drawing>
          <wp:inline distT="0" distB="0" distL="0" distR="0" wp14:anchorId="01BD52DA" wp14:editId="7E848B6E">
            <wp:extent cx="5266690" cy="28454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690" cy="2845435"/>
                    </a:xfrm>
                    <a:prstGeom prst="rect">
                      <a:avLst/>
                    </a:prstGeom>
                    <a:noFill/>
                    <a:ln>
                      <a:noFill/>
                    </a:ln>
                  </pic:spPr>
                </pic:pic>
              </a:graphicData>
            </a:graphic>
          </wp:inline>
        </w:drawing>
      </w:r>
    </w:p>
    <w:p w14:paraId="5EBCE21A" w14:textId="337B99E4" w:rsidR="00AB452A" w:rsidRPr="00AB452A" w:rsidRDefault="00AB452A" w:rsidP="00AB452A">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_Ref55219777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Acceso a otras páginas</w:t>
      </w:r>
      <w:r w:rsidRPr="00230ACD">
        <w:rPr>
          <w:color w:val="60B4FF" w:themeColor="background2" w:themeShade="BF"/>
          <w:u w:val="single"/>
        </w:rPr>
        <w:fldChar w:fldCharType="end"/>
      </w:r>
      <w:r w:rsidR="0015536D">
        <w:rPr>
          <w:color w:val="60B4FF" w:themeColor="background2" w:themeShade="BF"/>
        </w:rPr>
        <w:t xml:space="preserve"> </w:t>
      </w:r>
      <w:r>
        <w:t xml:space="preserve">en la sección </w:t>
      </w:r>
      <w:r>
        <w:rPr>
          <w:i/>
          <w:iCs/>
        </w:rPr>
        <w:t>Edificios</w:t>
      </w:r>
    </w:p>
    <w:p w14:paraId="764CCEBB" w14:textId="76058DE6" w:rsidR="00D40950" w:rsidRDefault="00D40950" w:rsidP="008B2135">
      <w:pPr>
        <w:pStyle w:val="Ttulo3"/>
        <w:numPr>
          <w:ilvl w:val="2"/>
          <w:numId w:val="20"/>
        </w:numPr>
      </w:pPr>
      <w:r w:rsidRPr="001B3557">
        <w:lastRenderedPageBreak/>
        <w:t>Activación de otro asentamiento</w:t>
      </w:r>
    </w:p>
    <w:p w14:paraId="4E2196D5" w14:textId="33D8F49C" w:rsidR="00AB452A" w:rsidRDefault="00AB452A" w:rsidP="00AB452A">
      <w:pPr>
        <w:jc w:val="center"/>
      </w:pPr>
      <w:r>
        <w:rPr>
          <w:noProof/>
        </w:rPr>
        <w:drawing>
          <wp:inline distT="0" distB="0" distL="0" distR="0" wp14:anchorId="2618FCB3" wp14:editId="5D6AD815">
            <wp:extent cx="3774440" cy="35407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4440" cy="3540760"/>
                    </a:xfrm>
                    <a:prstGeom prst="rect">
                      <a:avLst/>
                    </a:prstGeom>
                    <a:noFill/>
                    <a:ln>
                      <a:noFill/>
                    </a:ln>
                  </pic:spPr>
                </pic:pic>
              </a:graphicData>
            </a:graphic>
          </wp:inline>
        </w:drawing>
      </w:r>
    </w:p>
    <w:p w14:paraId="252CD17A" w14:textId="437B4B00" w:rsidR="00AB452A" w:rsidRPr="00AB452A" w:rsidRDefault="00AB452A" w:rsidP="00AB452A">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_Ref55219478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Activación de otro asentamiento</w:t>
      </w:r>
      <w:r w:rsidRPr="00230ACD">
        <w:rPr>
          <w:color w:val="60B4FF" w:themeColor="background2" w:themeShade="BF"/>
          <w:u w:val="single"/>
        </w:rPr>
        <w:fldChar w:fldCharType="end"/>
      </w:r>
      <w:r>
        <w:rPr>
          <w:color w:val="60B4FF" w:themeColor="background2" w:themeShade="BF"/>
        </w:rPr>
        <w:t xml:space="preserve"> </w:t>
      </w:r>
      <w:r>
        <w:t xml:space="preserve">en la sección </w:t>
      </w:r>
      <w:r>
        <w:rPr>
          <w:i/>
          <w:iCs/>
        </w:rPr>
        <w:t>General</w:t>
      </w:r>
    </w:p>
    <w:p w14:paraId="11330380" w14:textId="635927CE" w:rsidR="008B2135" w:rsidRDefault="00D40950" w:rsidP="008B2135">
      <w:pPr>
        <w:pStyle w:val="Ttulo3"/>
        <w:numPr>
          <w:ilvl w:val="2"/>
          <w:numId w:val="20"/>
        </w:numPr>
      </w:pPr>
      <w:r w:rsidRPr="001B3557">
        <w:lastRenderedPageBreak/>
        <w:t>Creación de Tropas</w:t>
      </w:r>
    </w:p>
    <w:p w14:paraId="6E58F1AF" w14:textId="2E2AE045" w:rsidR="00AB452A" w:rsidRDefault="002F2D13" w:rsidP="002F2D13">
      <w:pPr>
        <w:jc w:val="center"/>
      </w:pPr>
      <w:r>
        <w:rPr>
          <w:noProof/>
        </w:rPr>
        <w:drawing>
          <wp:inline distT="0" distB="0" distL="0" distR="0" wp14:anchorId="2227B59E" wp14:editId="21A8DC1C">
            <wp:extent cx="5274310" cy="4505960"/>
            <wp:effectExtent l="0" t="0" r="254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505960"/>
                    </a:xfrm>
                    <a:prstGeom prst="rect">
                      <a:avLst/>
                    </a:prstGeom>
                    <a:noFill/>
                    <a:ln>
                      <a:noFill/>
                    </a:ln>
                  </pic:spPr>
                </pic:pic>
              </a:graphicData>
            </a:graphic>
          </wp:inline>
        </w:drawing>
      </w:r>
    </w:p>
    <w:p w14:paraId="3DEA934E" w14:textId="3B4A6D18" w:rsidR="002F2D13" w:rsidRDefault="002F2D13" w:rsidP="002F2D13">
      <w:r>
        <w:t>Para poder crear tropas, previamente deberá haber reunido los requisitos necesarios, una vez conseguido dicho hito, accediendo al panel de la unidad, podrá:</w:t>
      </w:r>
    </w:p>
    <w:p w14:paraId="314814ED" w14:textId="29C78DEB" w:rsidR="002F2D13" w:rsidRDefault="002F2D13" w:rsidP="002F2D13">
      <w:pPr>
        <w:pStyle w:val="Prrafodelista"/>
        <w:numPr>
          <w:ilvl w:val="0"/>
          <w:numId w:val="21"/>
        </w:numPr>
      </w:pPr>
      <w:r>
        <w:t>Pulsar directamente en crear, en cuyo caso, si tiene recursos suficientes en el asentamiento, se pondrá en cola de creación una única unidad</w:t>
      </w:r>
      <w:r w:rsidR="00627A82">
        <w:t xml:space="preserve"> de esa tropa</w:t>
      </w:r>
    </w:p>
    <w:p w14:paraId="679C2D83" w14:textId="2BB7E29F" w:rsidR="00627A82" w:rsidRDefault="00627A82" w:rsidP="002F2D13">
      <w:pPr>
        <w:pStyle w:val="Prrafodelista"/>
        <w:numPr>
          <w:ilvl w:val="0"/>
          <w:numId w:val="21"/>
        </w:numPr>
      </w:pPr>
      <w:r>
        <w:t>Introduciendo la cantidad que quiere crear, tras consultar los recursos, se pondrá en cola la cantidad máxima de unidades entre la cantidad elegida o la cantidad máxima que pueda crear en base a sus recursos</w:t>
      </w:r>
    </w:p>
    <w:p w14:paraId="487DC86D" w14:textId="59B0B2A0" w:rsidR="00627A82" w:rsidRPr="00AB452A" w:rsidRDefault="00627A82" w:rsidP="00627A82">
      <w:r>
        <w:t>En la cola de creación se pueden añadir nuevas tropas (cantidades) de la misma o diferente unidad sin necesidad de esperar a que finalice la primera</w:t>
      </w:r>
    </w:p>
    <w:p w14:paraId="5663D1EE" w14:textId="77777777" w:rsidR="00D40950" w:rsidRPr="001B3557" w:rsidRDefault="00D40950" w:rsidP="008B2135">
      <w:pPr>
        <w:pStyle w:val="Ttulo2"/>
        <w:numPr>
          <w:ilvl w:val="1"/>
          <w:numId w:val="20"/>
        </w:numPr>
      </w:pPr>
      <w:r w:rsidRPr="001B3557">
        <w:lastRenderedPageBreak/>
        <w:t>Movimientos</w:t>
      </w:r>
    </w:p>
    <w:p w14:paraId="4E797173" w14:textId="2410FFDB" w:rsidR="00D40950" w:rsidRDefault="00D40950" w:rsidP="008B2135">
      <w:pPr>
        <w:pStyle w:val="Ttulo3"/>
        <w:numPr>
          <w:ilvl w:val="2"/>
          <w:numId w:val="20"/>
        </w:numPr>
      </w:pPr>
      <w:r w:rsidRPr="001B3557">
        <w:t>Acceso a Perfil</w:t>
      </w:r>
    </w:p>
    <w:p w14:paraId="3B343FDD" w14:textId="0D28DD06" w:rsidR="004B49FA" w:rsidRDefault="004B49FA" w:rsidP="004B49FA">
      <w:pPr>
        <w:jc w:val="center"/>
      </w:pPr>
      <w:r>
        <w:rPr>
          <w:noProof/>
        </w:rPr>
        <w:drawing>
          <wp:inline distT="0" distB="0" distL="0" distR="0" wp14:anchorId="0B702464" wp14:editId="7125FDCB">
            <wp:extent cx="3314065" cy="4228465"/>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065" cy="4228465"/>
                    </a:xfrm>
                    <a:prstGeom prst="rect">
                      <a:avLst/>
                    </a:prstGeom>
                    <a:noFill/>
                    <a:ln>
                      <a:noFill/>
                    </a:ln>
                  </pic:spPr>
                </pic:pic>
              </a:graphicData>
            </a:graphic>
          </wp:inline>
        </w:drawing>
      </w:r>
    </w:p>
    <w:p w14:paraId="73B3E6A0" w14:textId="1A0A57C4" w:rsidR="004B49FA" w:rsidRPr="004B49FA" w:rsidRDefault="004B49FA" w:rsidP="004B49FA">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_Ref55218441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Acceso a Perfil</w:t>
      </w:r>
      <w:r w:rsidRPr="00230ACD">
        <w:rPr>
          <w:color w:val="60B4FF" w:themeColor="background2" w:themeShade="BF"/>
          <w:u w:val="single"/>
        </w:rPr>
        <w:fldChar w:fldCharType="end"/>
      </w:r>
      <w:r>
        <w:t xml:space="preserve"> en la sección </w:t>
      </w:r>
      <w:r>
        <w:rPr>
          <w:i/>
          <w:iCs/>
        </w:rPr>
        <w:t>General</w:t>
      </w:r>
    </w:p>
    <w:p w14:paraId="24022863" w14:textId="13CFAD9D" w:rsidR="00D40950" w:rsidRDefault="00D40950" w:rsidP="008B2135">
      <w:pPr>
        <w:pStyle w:val="Ttulo3"/>
        <w:numPr>
          <w:ilvl w:val="2"/>
          <w:numId w:val="20"/>
        </w:numPr>
      </w:pPr>
      <w:r w:rsidRPr="001B3557">
        <w:t>Acceso a otras páginas</w:t>
      </w:r>
    </w:p>
    <w:p w14:paraId="21441F0D" w14:textId="14512ADC" w:rsidR="00AB452A" w:rsidRDefault="002F2D13" w:rsidP="00AB452A">
      <w:pPr>
        <w:jc w:val="center"/>
      </w:pPr>
      <w:r>
        <w:rPr>
          <w:noProof/>
        </w:rPr>
        <w:drawing>
          <wp:inline distT="0" distB="0" distL="0" distR="0" wp14:anchorId="6C87B147" wp14:editId="15075007">
            <wp:extent cx="5266690" cy="28454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690" cy="2845435"/>
                    </a:xfrm>
                    <a:prstGeom prst="rect">
                      <a:avLst/>
                    </a:prstGeom>
                    <a:noFill/>
                    <a:ln>
                      <a:noFill/>
                    </a:ln>
                  </pic:spPr>
                </pic:pic>
              </a:graphicData>
            </a:graphic>
          </wp:inline>
        </w:drawing>
      </w:r>
    </w:p>
    <w:p w14:paraId="08E5F4AB" w14:textId="4E251B5A" w:rsidR="002F2D13" w:rsidRPr="00AB452A" w:rsidRDefault="002F2D13" w:rsidP="002F2D13">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_Ref55219777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Acceso a otras páginas</w:t>
      </w:r>
      <w:r w:rsidRPr="00230ACD">
        <w:rPr>
          <w:color w:val="60B4FF" w:themeColor="background2" w:themeShade="BF"/>
          <w:u w:val="single"/>
        </w:rPr>
        <w:fldChar w:fldCharType="end"/>
      </w:r>
      <w:r>
        <w:rPr>
          <w:color w:val="60B4FF" w:themeColor="background2" w:themeShade="BF"/>
        </w:rPr>
        <w:t xml:space="preserve"> </w:t>
      </w:r>
      <w:r>
        <w:t xml:space="preserve">en la sección </w:t>
      </w:r>
      <w:r>
        <w:rPr>
          <w:i/>
          <w:iCs/>
        </w:rPr>
        <w:t>Edificios</w:t>
      </w:r>
    </w:p>
    <w:p w14:paraId="01D42F1E" w14:textId="1BAD95B8" w:rsidR="00D40950" w:rsidRDefault="00D40950" w:rsidP="008B2135">
      <w:pPr>
        <w:pStyle w:val="Ttulo3"/>
        <w:numPr>
          <w:ilvl w:val="2"/>
          <w:numId w:val="20"/>
        </w:numPr>
      </w:pPr>
      <w:r w:rsidRPr="001B3557">
        <w:lastRenderedPageBreak/>
        <w:t>Activación de otro asentamiento</w:t>
      </w:r>
    </w:p>
    <w:p w14:paraId="6D5568D1" w14:textId="36B4DD42" w:rsidR="00AB452A" w:rsidRDefault="00AB452A" w:rsidP="00AB452A">
      <w:pPr>
        <w:jc w:val="center"/>
      </w:pPr>
      <w:r>
        <w:rPr>
          <w:noProof/>
        </w:rPr>
        <w:drawing>
          <wp:inline distT="0" distB="0" distL="0" distR="0" wp14:anchorId="63FD594E" wp14:editId="353EFEB5">
            <wp:extent cx="3774440" cy="35407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4440" cy="3540760"/>
                    </a:xfrm>
                    <a:prstGeom prst="rect">
                      <a:avLst/>
                    </a:prstGeom>
                    <a:noFill/>
                    <a:ln>
                      <a:noFill/>
                    </a:ln>
                  </pic:spPr>
                </pic:pic>
              </a:graphicData>
            </a:graphic>
          </wp:inline>
        </w:drawing>
      </w:r>
    </w:p>
    <w:p w14:paraId="5398FB6D" w14:textId="097DFDD7" w:rsidR="00AB452A" w:rsidRDefault="00AB452A" w:rsidP="00AB452A">
      <w:pPr>
        <w:rPr>
          <w:i/>
          <w:iCs/>
        </w:rPr>
      </w:pPr>
      <w:r>
        <w:t xml:space="preserve">Ver explicación de </w:t>
      </w:r>
      <w:r w:rsidRPr="00230ACD">
        <w:rPr>
          <w:color w:val="60B4FF" w:themeColor="background2" w:themeShade="BF"/>
          <w:u w:val="single"/>
        </w:rPr>
        <w:fldChar w:fldCharType="begin"/>
      </w:r>
      <w:r w:rsidRPr="00230ACD">
        <w:rPr>
          <w:color w:val="60B4FF" w:themeColor="background2" w:themeShade="BF"/>
          <w:u w:val="single"/>
        </w:rPr>
        <w:instrText xml:space="preserve"> REF _Ref55219478 \h </w:instrText>
      </w:r>
      <w:r w:rsidRPr="00230ACD">
        <w:rPr>
          <w:color w:val="60B4FF" w:themeColor="background2" w:themeShade="BF"/>
          <w:u w:val="single"/>
        </w:rPr>
      </w:r>
      <w:r w:rsidR="00230ACD">
        <w:rPr>
          <w:color w:val="60B4FF" w:themeColor="background2" w:themeShade="BF"/>
          <w:u w:val="single"/>
        </w:rPr>
        <w:instrText xml:space="preserve"> \* MERGEFORMAT </w:instrText>
      </w:r>
      <w:r w:rsidRPr="00230ACD">
        <w:rPr>
          <w:color w:val="60B4FF" w:themeColor="background2" w:themeShade="BF"/>
          <w:u w:val="single"/>
        </w:rPr>
        <w:fldChar w:fldCharType="separate"/>
      </w:r>
      <w:r w:rsidR="00BC6459" w:rsidRPr="00BC6459">
        <w:rPr>
          <w:u w:val="single"/>
        </w:rPr>
        <w:t>Activación de otro asentamiento</w:t>
      </w:r>
      <w:r w:rsidRPr="00230ACD">
        <w:rPr>
          <w:color w:val="60B4FF" w:themeColor="background2" w:themeShade="BF"/>
          <w:u w:val="single"/>
        </w:rPr>
        <w:fldChar w:fldCharType="end"/>
      </w:r>
      <w:r>
        <w:rPr>
          <w:color w:val="60B4FF" w:themeColor="background2" w:themeShade="BF"/>
        </w:rPr>
        <w:t xml:space="preserve"> </w:t>
      </w:r>
      <w:r>
        <w:t xml:space="preserve">en la sección </w:t>
      </w:r>
      <w:r>
        <w:rPr>
          <w:i/>
          <w:iCs/>
        </w:rPr>
        <w:t>General</w:t>
      </w:r>
    </w:p>
    <w:p w14:paraId="2E2F280C" w14:textId="62201BCC" w:rsidR="00BE20FE" w:rsidRDefault="00BE20FE" w:rsidP="00AB452A">
      <w:pPr>
        <w:rPr>
          <w:i/>
          <w:iCs/>
        </w:rPr>
      </w:pPr>
    </w:p>
    <w:p w14:paraId="04D74DF2" w14:textId="77777777" w:rsidR="00BE20FE" w:rsidRPr="00AB452A" w:rsidRDefault="00BE20FE" w:rsidP="00AB452A"/>
    <w:p w14:paraId="44203A82" w14:textId="32195FCC" w:rsidR="00D40950" w:rsidRDefault="00D40950" w:rsidP="008B2135">
      <w:pPr>
        <w:pStyle w:val="Ttulo3"/>
        <w:numPr>
          <w:ilvl w:val="2"/>
          <w:numId w:val="20"/>
        </w:numPr>
      </w:pPr>
      <w:r w:rsidRPr="001B3557">
        <w:lastRenderedPageBreak/>
        <w:t>Acceso a Zona de ataque</w:t>
      </w:r>
    </w:p>
    <w:p w14:paraId="127CD70D" w14:textId="108A369B" w:rsidR="00AB452A" w:rsidRDefault="00594EDC" w:rsidP="00594EDC">
      <w:pPr>
        <w:jc w:val="center"/>
      </w:pPr>
      <w:r>
        <w:rPr>
          <w:noProof/>
        </w:rPr>
        <w:drawing>
          <wp:inline distT="0" distB="0" distL="0" distR="0" wp14:anchorId="24D234B3" wp14:editId="70803151">
            <wp:extent cx="3430905" cy="3657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0905" cy="3657600"/>
                    </a:xfrm>
                    <a:prstGeom prst="rect">
                      <a:avLst/>
                    </a:prstGeom>
                    <a:noFill/>
                    <a:ln>
                      <a:noFill/>
                    </a:ln>
                  </pic:spPr>
                </pic:pic>
              </a:graphicData>
            </a:graphic>
          </wp:inline>
        </w:drawing>
      </w:r>
    </w:p>
    <w:p w14:paraId="215D9DBB" w14:textId="5A934898" w:rsidR="00594EDC" w:rsidRPr="00594EDC" w:rsidRDefault="00594EDC" w:rsidP="00594EDC">
      <w:r>
        <w:t xml:space="preserve">Para acceder a la zona de preparación de ataques solo es necesario pulsar sobre el panel central superior en la página </w:t>
      </w:r>
      <w:r>
        <w:rPr>
          <w:i/>
          <w:iCs/>
        </w:rPr>
        <w:t>Movimientos</w:t>
      </w:r>
    </w:p>
    <w:p w14:paraId="2371784E" w14:textId="47A6BAF1" w:rsidR="00D40950" w:rsidRDefault="00D40950" w:rsidP="008B2135">
      <w:pPr>
        <w:pStyle w:val="Ttulo3"/>
        <w:numPr>
          <w:ilvl w:val="3"/>
          <w:numId w:val="20"/>
        </w:numPr>
      </w:pPr>
      <w:bookmarkStart w:id="4" w:name="_Ref55221066"/>
      <w:r w:rsidRPr="008B2135">
        <w:lastRenderedPageBreak/>
        <w:t>Envío de ataque</w:t>
      </w:r>
      <w:bookmarkEnd w:id="4"/>
    </w:p>
    <w:p w14:paraId="625E7D53" w14:textId="213B56AF" w:rsidR="00AB452A" w:rsidRDefault="00741740" w:rsidP="00741740">
      <w:pPr>
        <w:jc w:val="center"/>
      </w:pPr>
      <w:r>
        <w:rPr>
          <w:noProof/>
        </w:rPr>
        <w:drawing>
          <wp:inline distT="0" distB="0" distL="0" distR="0" wp14:anchorId="419A2E58" wp14:editId="2E34CC7E">
            <wp:extent cx="5271770" cy="575691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5756910"/>
                    </a:xfrm>
                    <a:prstGeom prst="rect">
                      <a:avLst/>
                    </a:prstGeom>
                    <a:noFill/>
                    <a:ln>
                      <a:noFill/>
                    </a:ln>
                  </pic:spPr>
                </pic:pic>
              </a:graphicData>
            </a:graphic>
          </wp:inline>
        </w:drawing>
      </w:r>
    </w:p>
    <w:p w14:paraId="7C793CA8" w14:textId="77C613CC" w:rsidR="00741740" w:rsidRPr="00741740" w:rsidRDefault="00741740" w:rsidP="00741740">
      <w:r>
        <w:t xml:space="preserve">La realización de ataques se efectúa desde el panel de </w:t>
      </w:r>
      <w:r>
        <w:rPr>
          <w:i/>
          <w:iCs/>
        </w:rPr>
        <w:t>Ataque</w:t>
      </w:r>
      <w:r>
        <w:t xml:space="preserve"> de la página </w:t>
      </w:r>
      <w:r>
        <w:rPr>
          <w:i/>
          <w:iCs/>
        </w:rPr>
        <w:t>Movimientos</w:t>
      </w:r>
      <w:r>
        <w:t xml:space="preserve">, en dicho panel, el usuario selecciona la cantidad de unidades de cada tipo de tropa que desea enviar (también puede pulsar el botón de enviar todas), posteriormente, debe introducir los valores de continente, país y región del asentamiento que quiere atacar. Al realizar el envío de tropas, el sistema le devuelve a la página </w:t>
      </w:r>
      <w:r>
        <w:rPr>
          <w:i/>
          <w:iCs/>
        </w:rPr>
        <w:t>Movimientos</w:t>
      </w:r>
      <w:r>
        <w:t xml:space="preserve"> donde podrá ver una lista de ataques que están en activo en este momento</w:t>
      </w:r>
    </w:p>
    <w:p w14:paraId="5321021B" w14:textId="4FF24C3D" w:rsidR="00D40950" w:rsidRDefault="00D40950" w:rsidP="008B2135">
      <w:pPr>
        <w:pStyle w:val="Ttulo3"/>
        <w:numPr>
          <w:ilvl w:val="2"/>
          <w:numId w:val="20"/>
        </w:numPr>
      </w:pPr>
      <w:proofErr w:type="spellStart"/>
      <w:r w:rsidRPr="001B3557">
        <w:lastRenderedPageBreak/>
        <w:t>Acceso</w:t>
      </w:r>
      <w:proofErr w:type="spellEnd"/>
      <w:r w:rsidRPr="001B3557">
        <w:t xml:space="preserve"> a Zona de transporte</w:t>
      </w:r>
    </w:p>
    <w:p w14:paraId="1D6399ED" w14:textId="31C63BC2" w:rsidR="00AB452A" w:rsidRDefault="00594EDC" w:rsidP="00594EDC">
      <w:pPr>
        <w:jc w:val="center"/>
      </w:pPr>
      <w:r>
        <w:rPr>
          <w:noProof/>
        </w:rPr>
        <w:drawing>
          <wp:inline distT="0" distB="0" distL="0" distR="0" wp14:anchorId="304B38F6" wp14:editId="29202D21">
            <wp:extent cx="3774440" cy="40011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4440" cy="4001135"/>
                    </a:xfrm>
                    <a:prstGeom prst="rect">
                      <a:avLst/>
                    </a:prstGeom>
                    <a:noFill/>
                    <a:ln>
                      <a:noFill/>
                    </a:ln>
                  </pic:spPr>
                </pic:pic>
              </a:graphicData>
            </a:graphic>
          </wp:inline>
        </w:drawing>
      </w:r>
    </w:p>
    <w:p w14:paraId="1CEF61C3" w14:textId="161F9691" w:rsidR="00594EDC" w:rsidRPr="00AB452A" w:rsidRDefault="00594EDC" w:rsidP="00594EDC">
      <w:r>
        <w:t xml:space="preserve">Para acceder a la zona de preparación de </w:t>
      </w:r>
      <w:r>
        <w:t>transportes</w:t>
      </w:r>
      <w:r>
        <w:t xml:space="preserve"> solo es necesario pulsar sobre el panel central </w:t>
      </w:r>
      <w:r>
        <w:t>inferior</w:t>
      </w:r>
      <w:r>
        <w:t xml:space="preserve"> en la página </w:t>
      </w:r>
      <w:r>
        <w:rPr>
          <w:i/>
          <w:iCs/>
        </w:rPr>
        <w:t>Movimientos</w:t>
      </w:r>
    </w:p>
    <w:p w14:paraId="345AA15F" w14:textId="4518F333" w:rsidR="00D40950" w:rsidRDefault="00D40950" w:rsidP="008B2135">
      <w:pPr>
        <w:pStyle w:val="Ttulo3"/>
        <w:numPr>
          <w:ilvl w:val="3"/>
          <w:numId w:val="20"/>
        </w:numPr>
      </w:pPr>
      <w:bookmarkStart w:id="5" w:name="_Ref55221196"/>
      <w:r w:rsidRPr="008B2135">
        <w:lastRenderedPageBreak/>
        <w:t>Envío de transporte</w:t>
      </w:r>
      <w:bookmarkEnd w:id="5"/>
    </w:p>
    <w:p w14:paraId="6936C6F0" w14:textId="1C7CE7FC" w:rsidR="00AB452A" w:rsidRDefault="00741740" w:rsidP="00741740">
      <w:pPr>
        <w:jc w:val="center"/>
      </w:pPr>
      <w:r>
        <w:rPr>
          <w:noProof/>
        </w:rPr>
        <w:drawing>
          <wp:inline distT="0" distB="0" distL="0" distR="0" wp14:anchorId="5EB89CF3" wp14:editId="1CBED53F">
            <wp:extent cx="5271770" cy="5756910"/>
            <wp:effectExtent l="0" t="0" r="508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5756910"/>
                    </a:xfrm>
                    <a:prstGeom prst="rect">
                      <a:avLst/>
                    </a:prstGeom>
                    <a:noFill/>
                    <a:ln>
                      <a:noFill/>
                    </a:ln>
                  </pic:spPr>
                </pic:pic>
              </a:graphicData>
            </a:graphic>
          </wp:inline>
        </w:drawing>
      </w:r>
    </w:p>
    <w:p w14:paraId="7EDC6D09" w14:textId="6D7C7956" w:rsidR="00741740" w:rsidRPr="00AB452A" w:rsidRDefault="00741740" w:rsidP="00741740">
      <w:r>
        <w:t xml:space="preserve">La realización de </w:t>
      </w:r>
      <w:r>
        <w:t>transporte</w:t>
      </w:r>
      <w:r>
        <w:t xml:space="preserve"> se efectúa desde el panel de </w:t>
      </w:r>
      <w:r>
        <w:rPr>
          <w:i/>
          <w:iCs/>
        </w:rPr>
        <w:t>Transporte</w:t>
      </w:r>
      <w:r>
        <w:t xml:space="preserve"> de la página </w:t>
      </w:r>
      <w:r>
        <w:rPr>
          <w:i/>
          <w:iCs/>
        </w:rPr>
        <w:t>Movimientos</w:t>
      </w:r>
      <w:r>
        <w:t xml:space="preserve">, en dicho panel, el usuario selecciona la cantidad de unidades de cada tipo de tropa que desea enviar (también puede pulsar el botón de enviar todas), posteriormente, debe introducir los valores de continente, país y región del asentamiento </w:t>
      </w:r>
      <w:r>
        <w:t>al que quiere realizar el envío de tropas</w:t>
      </w:r>
      <w:r>
        <w:t xml:space="preserve">. Al realizar el envío de tropas, el sistema le devuelve a la página </w:t>
      </w:r>
      <w:r>
        <w:rPr>
          <w:i/>
          <w:iCs/>
        </w:rPr>
        <w:t>Movimientos</w:t>
      </w:r>
      <w:r>
        <w:t xml:space="preserve"> donde podrá ver una lista de </w:t>
      </w:r>
      <w:r>
        <w:t>transportes</w:t>
      </w:r>
      <w:r>
        <w:t xml:space="preserve"> que están en activo en este momento</w:t>
      </w:r>
    </w:p>
    <w:p w14:paraId="13ED9201" w14:textId="77777777" w:rsidR="00D40950" w:rsidRPr="001B3557" w:rsidRDefault="00D40950" w:rsidP="008B2135">
      <w:pPr>
        <w:pStyle w:val="Ttulo2"/>
        <w:numPr>
          <w:ilvl w:val="1"/>
          <w:numId w:val="20"/>
        </w:numPr>
      </w:pPr>
      <w:r w:rsidRPr="001B3557">
        <w:lastRenderedPageBreak/>
        <w:t>Radar</w:t>
      </w:r>
    </w:p>
    <w:p w14:paraId="1C06F7B3" w14:textId="43C155B5" w:rsidR="00D40950" w:rsidRDefault="00D40950" w:rsidP="008B2135">
      <w:pPr>
        <w:pStyle w:val="Ttulo3"/>
        <w:numPr>
          <w:ilvl w:val="2"/>
          <w:numId w:val="20"/>
        </w:numPr>
      </w:pPr>
      <w:r w:rsidRPr="001B3557">
        <w:t>Acceso a Perfil</w:t>
      </w:r>
    </w:p>
    <w:p w14:paraId="6B01E934" w14:textId="699DED2C" w:rsidR="004B49FA" w:rsidRDefault="004B49FA" w:rsidP="004B49FA">
      <w:pPr>
        <w:jc w:val="center"/>
      </w:pPr>
      <w:r>
        <w:rPr>
          <w:noProof/>
        </w:rPr>
        <w:drawing>
          <wp:inline distT="0" distB="0" distL="0" distR="0" wp14:anchorId="159563A4" wp14:editId="3B5548C0">
            <wp:extent cx="3314065" cy="4228465"/>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065" cy="4228465"/>
                    </a:xfrm>
                    <a:prstGeom prst="rect">
                      <a:avLst/>
                    </a:prstGeom>
                    <a:noFill/>
                    <a:ln>
                      <a:noFill/>
                    </a:ln>
                  </pic:spPr>
                </pic:pic>
              </a:graphicData>
            </a:graphic>
          </wp:inline>
        </w:drawing>
      </w:r>
    </w:p>
    <w:p w14:paraId="6AA0B0A9" w14:textId="19FA78BA" w:rsidR="004B49FA" w:rsidRPr="004B49FA" w:rsidRDefault="004B49FA" w:rsidP="004B49FA">
      <w:r>
        <w:t xml:space="preserve">Ver explicación de </w:t>
      </w:r>
      <w:r w:rsidRPr="005B7BA5">
        <w:rPr>
          <w:color w:val="60B4FF" w:themeColor="background2" w:themeShade="BF"/>
          <w:u w:val="single"/>
        </w:rPr>
        <w:fldChar w:fldCharType="begin"/>
      </w:r>
      <w:r w:rsidRPr="005B7BA5">
        <w:rPr>
          <w:color w:val="60B4FF" w:themeColor="background2" w:themeShade="BF"/>
          <w:u w:val="single"/>
        </w:rPr>
        <w:instrText xml:space="preserve"> REF _Ref55218441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Acceso a Perfil</w:t>
      </w:r>
      <w:r w:rsidRPr="005B7BA5">
        <w:rPr>
          <w:color w:val="60B4FF" w:themeColor="background2" w:themeShade="BF"/>
          <w:u w:val="single"/>
        </w:rPr>
        <w:fldChar w:fldCharType="end"/>
      </w:r>
      <w:r>
        <w:t xml:space="preserve"> en la sección </w:t>
      </w:r>
      <w:r>
        <w:rPr>
          <w:i/>
          <w:iCs/>
        </w:rPr>
        <w:t>General</w:t>
      </w:r>
    </w:p>
    <w:p w14:paraId="52593E81" w14:textId="54E13E3D" w:rsidR="00D40950" w:rsidRDefault="00D40950" w:rsidP="008B2135">
      <w:pPr>
        <w:pStyle w:val="Ttulo3"/>
        <w:numPr>
          <w:ilvl w:val="2"/>
          <w:numId w:val="20"/>
        </w:numPr>
      </w:pPr>
      <w:r w:rsidRPr="001B3557">
        <w:t>Acceso a otras páginas</w:t>
      </w:r>
    </w:p>
    <w:p w14:paraId="601D941B" w14:textId="136F7CE3" w:rsidR="00AB452A" w:rsidRDefault="002F2D13" w:rsidP="002F2D13">
      <w:pPr>
        <w:jc w:val="center"/>
      </w:pPr>
      <w:r>
        <w:rPr>
          <w:noProof/>
        </w:rPr>
        <w:drawing>
          <wp:inline distT="0" distB="0" distL="0" distR="0" wp14:anchorId="15688494" wp14:editId="4A22C0FA">
            <wp:extent cx="5266690" cy="28454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690" cy="2845435"/>
                    </a:xfrm>
                    <a:prstGeom prst="rect">
                      <a:avLst/>
                    </a:prstGeom>
                    <a:noFill/>
                    <a:ln>
                      <a:noFill/>
                    </a:ln>
                  </pic:spPr>
                </pic:pic>
              </a:graphicData>
            </a:graphic>
          </wp:inline>
        </w:drawing>
      </w:r>
    </w:p>
    <w:p w14:paraId="3716C01F" w14:textId="03A63E2D" w:rsidR="002F2D13" w:rsidRPr="00AB452A" w:rsidRDefault="002F2D13" w:rsidP="002F2D13">
      <w:r>
        <w:t xml:space="preserve">Ver explicación de </w:t>
      </w:r>
      <w:r w:rsidRPr="005B7BA5">
        <w:rPr>
          <w:color w:val="60B4FF" w:themeColor="background2" w:themeShade="BF"/>
          <w:u w:val="single"/>
        </w:rPr>
        <w:fldChar w:fldCharType="begin"/>
      </w:r>
      <w:r w:rsidRPr="005B7BA5">
        <w:rPr>
          <w:color w:val="60B4FF" w:themeColor="background2" w:themeShade="BF"/>
          <w:u w:val="single"/>
        </w:rPr>
        <w:instrText xml:space="preserve"> REF _Ref55219777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Acceso a otras páginas</w:t>
      </w:r>
      <w:r w:rsidRPr="005B7BA5">
        <w:rPr>
          <w:color w:val="60B4FF" w:themeColor="background2" w:themeShade="BF"/>
          <w:u w:val="single"/>
        </w:rPr>
        <w:fldChar w:fldCharType="end"/>
      </w:r>
      <w:r>
        <w:rPr>
          <w:color w:val="60B4FF" w:themeColor="background2" w:themeShade="BF"/>
        </w:rPr>
        <w:t xml:space="preserve"> </w:t>
      </w:r>
      <w:r>
        <w:t xml:space="preserve">en la sección </w:t>
      </w:r>
      <w:r>
        <w:rPr>
          <w:i/>
          <w:iCs/>
        </w:rPr>
        <w:t>Edificios</w:t>
      </w:r>
    </w:p>
    <w:p w14:paraId="62423BDF" w14:textId="355A3164" w:rsidR="00AB452A" w:rsidRDefault="00D40950" w:rsidP="00AB452A">
      <w:pPr>
        <w:pStyle w:val="Ttulo3"/>
        <w:numPr>
          <w:ilvl w:val="2"/>
          <w:numId w:val="20"/>
        </w:numPr>
      </w:pPr>
      <w:r w:rsidRPr="001B3557">
        <w:lastRenderedPageBreak/>
        <w:t>Activación de otro asentamiento</w:t>
      </w:r>
    </w:p>
    <w:p w14:paraId="60258B30" w14:textId="7357C0A7" w:rsidR="00AB452A" w:rsidRDefault="00AB452A" w:rsidP="00AB452A">
      <w:pPr>
        <w:jc w:val="center"/>
      </w:pPr>
      <w:r>
        <w:rPr>
          <w:noProof/>
        </w:rPr>
        <w:drawing>
          <wp:inline distT="0" distB="0" distL="0" distR="0" wp14:anchorId="7D879BB9" wp14:editId="13C92542">
            <wp:extent cx="3774440" cy="354076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4440" cy="3540760"/>
                    </a:xfrm>
                    <a:prstGeom prst="rect">
                      <a:avLst/>
                    </a:prstGeom>
                    <a:noFill/>
                    <a:ln>
                      <a:noFill/>
                    </a:ln>
                  </pic:spPr>
                </pic:pic>
              </a:graphicData>
            </a:graphic>
          </wp:inline>
        </w:drawing>
      </w:r>
    </w:p>
    <w:p w14:paraId="0886B0FF" w14:textId="3101E029" w:rsidR="00AB452A" w:rsidRPr="00AB452A" w:rsidRDefault="00AB452A" w:rsidP="00AB452A">
      <w:r>
        <w:t xml:space="preserve">Ver explicación de </w:t>
      </w:r>
      <w:r w:rsidRPr="005B7BA5">
        <w:rPr>
          <w:color w:val="60B4FF" w:themeColor="background2" w:themeShade="BF"/>
          <w:u w:val="single"/>
        </w:rPr>
        <w:fldChar w:fldCharType="begin"/>
      </w:r>
      <w:r w:rsidRPr="005B7BA5">
        <w:rPr>
          <w:color w:val="60B4FF" w:themeColor="background2" w:themeShade="BF"/>
          <w:u w:val="single"/>
        </w:rPr>
        <w:instrText xml:space="preserve"> REF _Ref55219478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Activación de otro asentamiento</w:t>
      </w:r>
      <w:r w:rsidRPr="005B7BA5">
        <w:rPr>
          <w:color w:val="60B4FF" w:themeColor="background2" w:themeShade="BF"/>
          <w:u w:val="single"/>
        </w:rPr>
        <w:fldChar w:fldCharType="end"/>
      </w:r>
      <w:r>
        <w:rPr>
          <w:color w:val="60B4FF" w:themeColor="background2" w:themeShade="BF"/>
        </w:rPr>
        <w:t xml:space="preserve"> </w:t>
      </w:r>
      <w:r>
        <w:t xml:space="preserve">en la sección </w:t>
      </w:r>
      <w:r>
        <w:rPr>
          <w:i/>
          <w:iCs/>
        </w:rPr>
        <w:t>General</w:t>
      </w:r>
    </w:p>
    <w:p w14:paraId="0C83AC89" w14:textId="79B7F7F8" w:rsidR="00D40950" w:rsidRDefault="00D40950" w:rsidP="008B2135">
      <w:pPr>
        <w:pStyle w:val="Ttulo3"/>
        <w:numPr>
          <w:ilvl w:val="2"/>
          <w:numId w:val="20"/>
        </w:numPr>
      </w:pPr>
      <w:bookmarkStart w:id="6" w:name="_Ref55220863"/>
      <w:r w:rsidRPr="001B3557">
        <w:lastRenderedPageBreak/>
        <w:t>Mostrar asentamientos</w:t>
      </w:r>
      <w:bookmarkEnd w:id="6"/>
    </w:p>
    <w:p w14:paraId="21B0DFAE" w14:textId="65ACA402" w:rsidR="00AB452A" w:rsidRDefault="00627A82" w:rsidP="00627A82">
      <w:pPr>
        <w:jc w:val="center"/>
      </w:pPr>
      <w:r>
        <w:rPr>
          <w:noProof/>
        </w:rPr>
        <w:drawing>
          <wp:inline distT="0" distB="0" distL="0" distR="0" wp14:anchorId="450A0AD8" wp14:editId="2CDB3D15">
            <wp:extent cx="5266690" cy="59912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5991225"/>
                    </a:xfrm>
                    <a:prstGeom prst="rect">
                      <a:avLst/>
                    </a:prstGeom>
                    <a:noFill/>
                    <a:ln>
                      <a:noFill/>
                    </a:ln>
                  </pic:spPr>
                </pic:pic>
              </a:graphicData>
            </a:graphic>
          </wp:inline>
        </w:drawing>
      </w:r>
    </w:p>
    <w:p w14:paraId="2B1CC38F" w14:textId="7D913BAB" w:rsidR="00627A82" w:rsidRPr="00627A82" w:rsidRDefault="00627A82" w:rsidP="00627A82">
      <w:r>
        <w:t xml:space="preserve">El usuario puede consultar la lista de asentamientos de una determinada región desde la página </w:t>
      </w:r>
      <w:r>
        <w:rPr>
          <w:i/>
          <w:iCs/>
        </w:rPr>
        <w:t>Radar</w:t>
      </w:r>
      <w:r>
        <w:t xml:space="preserve"> seleccionando el continente, el país, y la región a consultar mediante mapas, obteniendo una lista con los asentamientos de dicha región</w:t>
      </w:r>
    </w:p>
    <w:p w14:paraId="327EC303" w14:textId="582DE510" w:rsidR="00D40950" w:rsidRDefault="00D40950" w:rsidP="008B2135">
      <w:pPr>
        <w:pStyle w:val="Ttulo3"/>
        <w:numPr>
          <w:ilvl w:val="3"/>
          <w:numId w:val="20"/>
        </w:numPr>
      </w:pPr>
      <w:bookmarkStart w:id="7" w:name="_Ref55220816"/>
      <w:r w:rsidRPr="008B2135">
        <w:lastRenderedPageBreak/>
        <w:t>Envío de ataque</w:t>
      </w:r>
      <w:bookmarkEnd w:id="7"/>
    </w:p>
    <w:p w14:paraId="73B9779E" w14:textId="4BD5BD07" w:rsidR="00AB452A" w:rsidRDefault="00627A82" w:rsidP="00627A82">
      <w:pPr>
        <w:jc w:val="center"/>
      </w:pPr>
      <w:r>
        <w:rPr>
          <w:noProof/>
        </w:rPr>
        <w:drawing>
          <wp:inline distT="0" distB="0" distL="0" distR="0" wp14:anchorId="4D71A93D" wp14:editId="092212A6">
            <wp:extent cx="5266690" cy="3613785"/>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690" cy="3613785"/>
                    </a:xfrm>
                    <a:prstGeom prst="rect">
                      <a:avLst/>
                    </a:prstGeom>
                    <a:noFill/>
                    <a:ln>
                      <a:noFill/>
                    </a:ln>
                  </pic:spPr>
                </pic:pic>
              </a:graphicData>
            </a:graphic>
          </wp:inline>
        </w:drawing>
      </w:r>
    </w:p>
    <w:p w14:paraId="61C1912E" w14:textId="0D4927C3" w:rsidR="00627A82" w:rsidRPr="00AB452A" w:rsidRDefault="00627A82" w:rsidP="00627A82">
      <w:r w:rsidRPr="0015536D">
        <w:rPr>
          <w:color w:val="auto"/>
        </w:rPr>
        <w:t xml:space="preserve">Una vez obtenida la </w:t>
      </w:r>
      <w:r w:rsidRPr="005B7BA5">
        <w:rPr>
          <w:color w:val="60B4FF" w:themeColor="background2" w:themeShade="BF"/>
          <w:u w:val="single"/>
        </w:rPr>
        <w:fldChar w:fldCharType="begin"/>
      </w:r>
      <w:r w:rsidRPr="005B7BA5">
        <w:rPr>
          <w:color w:val="60B4FF" w:themeColor="background2" w:themeShade="BF"/>
          <w:u w:val="single"/>
        </w:rPr>
        <w:instrText xml:space="preserve"> REF _Ref55220863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Mostrar asentamientos</w:t>
      </w:r>
      <w:r w:rsidRPr="005B7BA5">
        <w:rPr>
          <w:color w:val="60B4FF" w:themeColor="background2" w:themeShade="BF"/>
          <w:u w:val="single"/>
        </w:rPr>
        <w:fldChar w:fldCharType="end"/>
      </w:r>
      <w:r>
        <w:rPr>
          <w:color w:val="auto"/>
        </w:rPr>
        <w:t xml:space="preserve">, pulsando sobre uno de ellos y eligiendo “Atacar” en el panel que se despliega </w:t>
      </w:r>
      <w:r w:rsidR="00594EDC">
        <w:rPr>
          <w:color w:val="auto"/>
        </w:rPr>
        <w:t xml:space="preserve">se </w:t>
      </w:r>
      <w:r>
        <w:rPr>
          <w:color w:val="auto"/>
        </w:rPr>
        <w:t>puede</w:t>
      </w:r>
      <w:r w:rsidRPr="00594EDC">
        <w:rPr>
          <w:color w:val="60B4FF" w:themeColor="background2" w:themeShade="BF"/>
        </w:rPr>
        <w:t xml:space="preserve"> </w:t>
      </w:r>
      <w:r w:rsidR="00594EDC" w:rsidRPr="005B7BA5">
        <w:rPr>
          <w:color w:val="60B4FF" w:themeColor="background2" w:themeShade="BF"/>
          <w:u w:val="single"/>
        </w:rPr>
        <w:fldChar w:fldCharType="begin"/>
      </w:r>
      <w:r w:rsidR="00594EDC" w:rsidRPr="005B7BA5">
        <w:rPr>
          <w:color w:val="60B4FF" w:themeColor="background2" w:themeShade="BF"/>
          <w:u w:val="single"/>
        </w:rPr>
        <w:instrText xml:space="preserve"> REF _Ref55221066 \h </w:instrText>
      </w:r>
      <w:r w:rsidR="00594EDC" w:rsidRPr="005B7BA5">
        <w:rPr>
          <w:color w:val="60B4FF" w:themeColor="background2" w:themeShade="BF"/>
          <w:u w:val="single"/>
        </w:rPr>
      </w:r>
      <w:r w:rsidR="005B7BA5">
        <w:rPr>
          <w:color w:val="60B4FF" w:themeColor="background2" w:themeShade="BF"/>
          <w:u w:val="single"/>
        </w:rPr>
        <w:instrText xml:space="preserve"> \* MERGEFORMAT </w:instrText>
      </w:r>
      <w:r w:rsidR="00594EDC" w:rsidRPr="005B7BA5">
        <w:rPr>
          <w:color w:val="60B4FF" w:themeColor="background2" w:themeShade="BF"/>
          <w:u w:val="single"/>
        </w:rPr>
        <w:fldChar w:fldCharType="separate"/>
      </w:r>
      <w:r w:rsidR="00BC6459" w:rsidRPr="00BC6459">
        <w:rPr>
          <w:u w:val="single"/>
        </w:rPr>
        <w:t>Envío de ataque</w:t>
      </w:r>
      <w:r w:rsidR="00594EDC" w:rsidRPr="005B7BA5">
        <w:rPr>
          <w:color w:val="60B4FF" w:themeColor="background2" w:themeShade="BF"/>
          <w:u w:val="single"/>
        </w:rPr>
        <w:fldChar w:fldCharType="end"/>
      </w:r>
      <w:r>
        <w:rPr>
          <w:color w:val="auto"/>
        </w:rPr>
        <w:t>, con la diferencia de no tener que indicar la ubicación del enemigo ya que se autocompletan los campos en función del asentamiento seleccionado</w:t>
      </w:r>
      <w:r w:rsidR="0015536D">
        <w:rPr>
          <w:color w:val="auto"/>
        </w:rPr>
        <w:t xml:space="preserve"> </w:t>
      </w:r>
    </w:p>
    <w:p w14:paraId="440C0941" w14:textId="58F13211" w:rsidR="00D40950" w:rsidRDefault="00D40950" w:rsidP="008B2135">
      <w:pPr>
        <w:pStyle w:val="Ttulo3"/>
        <w:numPr>
          <w:ilvl w:val="3"/>
          <w:numId w:val="20"/>
        </w:numPr>
      </w:pPr>
      <w:r w:rsidRPr="008B2135">
        <w:lastRenderedPageBreak/>
        <w:t>Envío de transporte</w:t>
      </w:r>
    </w:p>
    <w:p w14:paraId="381AA957" w14:textId="04C9BB3A" w:rsidR="00AB452A" w:rsidRDefault="00594EDC" w:rsidP="00594EDC">
      <w:pPr>
        <w:jc w:val="center"/>
      </w:pPr>
      <w:r>
        <w:rPr>
          <w:noProof/>
        </w:rPr>
        <w:drawing>
          <wp:inline distT="0" distB="0" distL="0" distR="0" wp14:anchorId="5EFD64C6" wp14:editId="12593EC5">
            <wp:extent cx="5266690" cy="3613785"/>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690" cy="3613785"/>
                    </a:xfrm>
                    <a:prstGeom prst="rect">
                      <a:avLst/>
                    </a:prstGeom>
                    <a:noFill/>
                    <a:ln>
                      <a:noFill/>
                    </a:ln>
                  </pic:spPr>
                </pic:pic>
              </a:graphicData>
            </a:graphic>
          </wp:inline>
        </w:drawing>
      </w:r>
    </w:p>
    <w:p w14:paraId="45F3273D" w14:textId="2D0077E7" w:rsidR="00594EDC" w:rsidRPr="00AB452A" w:rsidRDefault="00594EDC" w:rsidP="00594EDC">
      <w:r w:rsidRPr="0015536D">
        <w:rPr>
          <w:color w:val="auto"/>
        </w:rPr>
        <w:t xml:space="preserve">Una vez obtenida la </w:t>
      </w:r>
      <w:r w:rsidRPr="005B7BA5">
        <w:rPr>
          <w:color w:val="60B4FF" w:themeColor="background2" w:themeShade="BF"/>
          <w:u w:val="single"/>
        </w:rPr>
        <w:fldChar w:fldCharType="begin"/>
      </w:r>
      <w:r w:rsidRPr="005B7BA5">
        <w:rPr>
          <w:color w:val="60B4FF" w:themeColor="background2" w:themeShade="BF"/>
          <w:u w:val="single"/>
        </w:rPr>
        <w:instrText xml:space="preserve"> REF _Ref55220863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Mostrar asentamientos</w:t>
      </w:r>
      <w:r w:rsidRPr="005B7BA5">
        <w:rPr>
          <w:color w:val="60B4FF" w:themeColor="background2" w:themeShade="BF"/>
          <w:u w:val="single"/>
        </w:rPr>
        <w:fldChar w:fldCharType="end"/>
      </w:r>
      <w:r>
        <w:rPr>
          <w:color w:val="auto"/>
        </w:rPr>
        <w:t>, pulsando sobre uno de ellos y eligiendo “</w:t>
      </w:r>
      <w:r>
        <w:rPr>
          <w:color w:val="auto"/>
        </w:rPr>
        <w:t>Transporte</w:t>
      </w:r>
      <w:r>
        <w:rPr>
          <w:color w:val="auto"/>
        </w:rPr>
        <w:t>” en el panel que se despliega se puede</w:t>
      </w:r>
      <w:r w:rsidRPr="00594EDC">
        <w:rPr>
          <w:color w:val="60B4FF" w:themeColor="background2" w:themeShade="BF"/>
        </w:rPr>
        <w:t xml:space="preserve"> </w:t>
      </w:r>
      <w:r w:rsidRPr="005B7BA5">
        <w:rPr>
          <w:color w:val="60B4FF" w:themeColor="background2" w:themeShade="BF"/>
          <w:u w:val="single"/>
        </w:rPr>
        <w:fldChar w:fldCharType="begin"/>
      </w:r>
      <w:r w:rsidRPr="005B7BA5">
        <w:rPr>
          <w:color w:val="60B4FF" w:themeColor="background2" w:themeShade="BF"/>
          <w:u w:val="single"/>
        </w:rPr>
        <w:instrText xml:space="preserve"> REF _Ref55221196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Envío de transporte</w:t>
      </w:r>
      <w:r w:rsidRPr="005B7BA5">
        <w:rPr>
          <w:color w:val="60B4FF" w:themeColor="background2" w:themeShade="BF"/>
          <w:u w:val="single"/>
        </w:rPr>
        <w:fldChar w:fldCharType="end"/>
      </w:r>
      <w:r w:rsidR="0015536D">
        <w:rPr>
          <w:color w:val="60B4FF" w:themeColor="background2" w:themeShade="BF"/>
        </w:rPr>
        <w:t xml:space="preserve"> </w:t>
      </w:r>
      <w:r>
        <w:rPr>
          <w:color w:val="auto"/>
        </w:rPr>
        <w:t xml:space="preserve">con la diferencia de no tener que indicar la ubicación del </w:t>
      </w:r>
      <w:r>
        <w:rPr>
          <w:color w:val="auto"/>
        </w:rPr>
        <w:t xml:space="preserve">asentamiento </w:t>
      </w:r>
      <w:r>
        <w:rPr>
          <w:color w:val="auto"/>
        </w:rPr>
        <w:t>ya que se autocompletan los campos en función del seleccionado</w:t>
      </w:r>
      <w:r>
        <w:rPr>
          <w:color w:val="auto"/>
        </w:rPr>
        <w:t xml:space="preserve"> en la lista</w:t>
      </w:r>
      <w:r w:rsidR="0015536D" w:rsidRPr="00AB452A">
        <w:t xml:space="preserve"> </w:t>
      </w:r>
    </w:p>
    <w:p w14:paraId="1CCBE12D" w14:textId="77777777" w:rsidR="00D40950" w:rsidRPr="001B3557" w:rsidRDefault="00D40950" w:rsidP="008B2135">
      <w:pPr>
        <w:pStyle w:val="Ttulo2"/>
        <w:numPr>
          <w:ilvl w:val="1"/>
          <w:numId w:val="20"/>
        </w:numPr>
      </w:pPr>
      <w:r w:rsidRPr="001B3557">
        <w:lastRenderedPageBreak/>
        <w:t>Ranking</w:t>
      </w:r>
    </w:p>
    <w:p w14:paraId="548A37AA" w14:textId="15DA14DB" w:rsidR="00D40950" w:rsidRDefault="00D40950" w:rsidP="008B2135">
      <w:pPr>
        <w:pStyle w:val="Ttulo3"/>
        <w:numPr>
          <w:ilvl w:val="2"/>
          <w:numId w:val="20"/>
        </w:numPr>
      </w:pPr>
      <w:r w:rsidRPr="001B3557">
        <w:t>Acceso a Perfil</w:t>
      </w:r>
    </w:p>
    <w:p w14:paraId="6A5ECBE1" w14:textId="70DE3469" w:rsidR="004B49FA" w:rsidRDefault="004B49FA" w:rsidP="004B49FA">
      <w:pPr>
        <w:jc w:val="center"/>
      </w:pPr>
      <w:r>
        <w:rPr>
          <w:noProof/>
        </w:rPr>
        <w:drawing>
          <wp:inline distT="0" distB="0" distL="0" distR="0" wp14:anchorId="14190612" wp14:editId="6631E78D">
            <wp:extent cx="3314065" cy="4228465"/>
            <wp:effectExtent l="0" t="0" r="63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4065" cy="4228465"/>
                    </a:xfrm>
                    <a:prstGeom prst="rect">
                      <a:avLst/>
                    </a:prstGeom>
                    <a:noFill/>
                    <a:ln>
                      <a:noFill/>
                    </a:ln>
                  </pic:spPr>
                </pic:pic>
              </a:graphicData>
            </a:graphic>
          </wp:inline>
        </w:drawing>
      </w:r>
    </w:p>
    <w:p w14:paraId="178D9902" w14:textId="0197B1D1" w:rsidR="004B49FA" w:rsidRPr="004B49FA" w:rsidRDefault="004B49FA" w:rsidP="004B49FA">
      <w:r>
        <w:t xml:space="preserve">Ver explicación de </w:t>
      </w:r>
      <w:r w:rsidRPr="005B7BA5">
        <w:rPr>
          <w:color w:val="60B4FF" w:themeColor="background2" w:themeShade="BF"/>
          <w:u w:val="single"/>
        </w:rPr>
        <w:fldChar w:fldCharType="begin"/>
      </w:r>
      <w:r w:rsidRPr="005B7BA5">
        <w:rPr>
          <w:color w:val="60B4FF" w:themeColor="background2" w:themeShade="BF"/>
          <w:u w:val="single"/>
        </w:rPr>
        <w:instrText xml:space="preserve"> REF _Ref55218441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Acceso a Perfil</w:t>
      </w:r>
      <w:r w:rsidRPr="005B7BA5">
        <w:rPr>
          <w:color w:val="60B4FF" w:themeColor="background2" w:themeShade="BF"/>
          <w:u w:val="single"/>
        </w:rPr>
        <w:fldChar w:fldCharType="end"/>
      </w:r>
      <w:r>
        <w:t xml:space="preserve"> en la sección </w:t>
      </w:r>
      <w:r>
        <w:rPr>
          <w:i/>
          <w:iCs/>
        </w:rPr>
        <w:t>General</w:t>
      </w:r>
    </w:p>
    <w:p w14:paraId="55865710" w14:textId="423A1CC9" w:rsidR="00D40950" w:rsidRDefault="00D40950" w:rsidP="008B2135">
      <w:pPr>
        <w:pStyle w:val="Ttulo3"/>
        <w:numPr>
          <w:ilvl w:val="2"/>
          <w:numId w:val="20"/>
        </w:numPr>
      </w:pPr>
      <w:r w:rsidRPr="001B3557">
        <w:t>Acceso a otras páginas</w:t>
      </w:r>
    </w:p>
    <w:p w14:paraId="4A6F34E5" w14:textId="467A4A9D" w:rsidR="00AB452A" w:rsidRDefault="002F2D13" w:rsidP="002F2D13">
      <w:pPr>
        <w:jc w:val="center"/>
      </w:pPr>
      <w:r>
        <w:rPr>
          <w:noProof/>
        </w:rPr>
        <w:drawing>
          <wp:inline distT="0" distB="0" distL="0" distR="0" wp14:anchorId="4FBEF7BF" wp14:editId="059C734E">
            <wp:extent cx="5266690" cy="28454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690" cy="2845435"/>
                    </a:xfrm>
                    <a:prstGeom prst="rect">
                      <a:avLst/>
                    </a:prstGeom>
                    <a:noFill/>
                    <a:ln>
                      <a:noFill/>
                    </a:ln>
                  </pic:spPr>
                </pic:pic>
              </a:graphicData>
            </a:graphic>
          </wp:inline>
        </w:drawing>
      </w:r>
    </w:p>
    <w:p w14:paraId="5C8D53CE" w14:textId="3F987F93" w:rsidR="002F2D13" w:rsidRPr="00AB452A" w:rsidRDefault="002F2D13" w:rsidP="002F2D13">
      <w:r>
        <w:t xml:space="preserve">Ver explicación de </w:t>
      </w:r>
      <w:r w:rsidRPr="005B7BA5">
        <w:rPr>
          <w:color w:val="60B4FF" w:themeColor="background2" w:themeShade="BF"/>
          <w:u w:val="single"/>
        </w:rPr>
        <w:fldChar w:fldCharType="begin"/>
      </w:r>
      <w:r w:rsidRPr="005B7BA5">
        <w:rPr>
          <w:color w:val="60B4FF" w:themeColor="background2" w:themeShade="BF"/>
          <w:u w:val="single"/>
        </w:rPr>
        <w:instrText xml:space="preserve"> REF _Ref55219777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Acceso a otras páginas</w:t>
      </w:r>
      <w:r w:rsidRPr="005B7BA5">
        <w:rPr>
          <w:color w:val="60B4FF" w:themeColor="background2" w:themeShade="BF"/>
          <w:u w:val="single"/>
        </w:rPr>
        <w:fldChar w:fldCharType="end"/>
      </w:r>
      <w:r>
        <w:rPr>
          <w:color w:val="60B4FF" w:themeColor="background2" w:themeShade="BF"/>
        </w:rPr>
        <w:t xml:space="preserve"> </w:t>
      </w:r>
      <w:r>
        <w:t xml:space="preserve">en la sección </w:t>
      </w:r>
      <w:r>
        <w:rPr>
          <w:i/>
          <w:iCs/>
        </w:rPr>
        <w:t>Edificios</w:t>
      </w:r>
    </w:p>
    <w:p w14:paraId="1DC6E6A4" w14:textId="2A88A500" w:rsidR="00D40950" w:rsidRDefault="00D40950" w:rsidP="008B2135">
      <w:pPr>
        <w:pStyle w:val="Ttulo3"/>
        <w:numPr>
          <w:ilvl w:val="2"/>
          <w:numId w:val="20"/>
        </w:numPr>
      </w:pPr>
      <w:r w:rsidRPr="001B3557">
        <w:lastRenderedPageBreak/>
        <w:t>Activación de otro asentamiento</w:t>
      </w:r>
    </w:p>
    <w:p w14:paraId="572EAB85" w14:textId="3B5C1ED4" w:rsidR="00AB452A" w:rsidRDefault="00AB452A" w:rsidP="00AB452A">
      <w:pPr>
        <w:jc w:val="center"/>
      </w:pPr>
      <w:r>
        <w:rPr>
          <w:noProof/>
        </w:rPr>
        <w:drawing>
          <wp:inline distT="0" distB="0" distL="0" distR="0" wp14:anchorId="14F48EEE" wp14:editId="41683A67">
            <wp:extent cx="3774440" cy="35407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4440" cy="3540760"/>
                    </a:xfrm>
                    <a:prstGeom prst="rect">
                      <a:avLst/>
                    </a:prstGeom>
                    <a:noFill/>
                    <a:ln>
                      <a:noFill/>
                    </a:ln>
                  </pic:spPr>
                </pic:pic>
              </a:graphicData>
            </a:graphic>
          </wp:inline>
        </w:drawing>
      </w:r>
    </w:p>
    <w:p w14:paraId="58178AC6" w14:textId="5BA040EC" w:rsidR="00AB452A" w:rsidRPr="00AB452A" w:rsidRDefault="00AB452A" w:rsidP="00AB452A">
      <w:r>
        <w:t xml:space="preserve">Ver explicación de </w:t>
      </w:r>
      <w:r w:rsidRPr="005B7BA5">
        <w:rPr>
          <w:color w:val="60B4FF" w:themeColor="background2" w:themeShade="BF"/>
          <w:u w:val="single"/>
        </w:rPr>
        <w:fldChar w:fldCharType="begin"/>
      </w:r>
      <w:r w:rsidRPr="005B7BA5">
        <w:rPr>
          <w:color w:val="60B4FF" w:themeColor="background2" w:themeShade="BF"/>
          <w:u w:val="single"/>
        </w:rPr>
        <w:instrText xml:space="preserve"> REF _Ref55219478 \h </w:instrText>
      </w:r>
      <w:r w:rsidRPr="005B7BA5">
        <w:rPr>
          <w:color w:val="60B4FF" w:themeColor="background2" w:themeShade="BF"/>
          <w:u w:val="single"/>
        </w:rPr>
      </w:r>
      <w:r w:rsidR="005B7BA5">
        <w:rPr>
          <w:color w:val="60B4FF" w:themeColor="background2" w:themeShade="BF"/>
          <w:u w:val="single"/>
        </w:rPr>
        <w:instrText xml:space="preserve"> \* MERGEFORMAT </w:instrText>
      </w:r>
      <w:r w:rsidRPr="005B7BA5">
        <w:rPr>
          <w:color w:val="60B4FF" w:themeColor="background2" w:themeShade="BF"/>
          <w:u w:val="single"/>
        </w:rPr>
        <w:fldChar w:fldCharType="separate"/>
      </w:r>
      <w:r w:rsidR="00BC6459" w:rsidRPr="00BC6459">
        <w:rPr>
          <w:u w:val="single"/>
        </w:rPr>
        <w:t>Activación de otro asentamiento</w:t>
      </w:r>
      <w:r w:rsidRPr="005B7BA5">
        <w:rPr>
          <w:color w:val="60B4FF" w:themeColor="background2" w:themeShade="BF"/>
          <w:u w:val="single"/>
        </w:rPr>
        <w:fldChar w:fldCharType="end"/>
      </w:r>
      <w:r>
        <w:rPr>
          <w:color w:val="60B4FF" w:themeColor="background2" w:themeShade="BF"/>
        </w:rPr>
        <w:t xml:space="preserve"> </w:t>
      </w:r>
      <w:r>
        <w:t xml:space="preserve">en la sección </w:t>
      </w:r>
      <w:r>
        <w:rPr>
          <w:i/>
          <w:iCs/>
        </w:rPr>
        <w:t>General</w:t>
      </w:r>
    </w:p>
    <w:p w14:paraId="728AF5A5" w14:textId="2A8D3A14" w:rsidR="00D40950" w:rsidRDefault="00D40950" w:rsidP="008B2135">
      <w:pPr>
        <w:pStyle w:val="Ttulo3"/>
        <w:numPr>
          <w:ilvl w:val="2"/>
          <w:numId w:val="20"/>
        </w:numPr>
      </w:pPr>
      <w:r w:rsidRPr="001B3557">
        <w:lastRenderedPageBreak/>
        <w:t>Mostrar datos</w:t>
      </w:r>
    </w:p>
    <w:p w14:paraId="06F9D66E" w14:textId="5436FE48" w:rsidR="00AB452A" w:rsidRDefault="00741740" w:rsidP="00741740">
      <w:pPr>
        <w:jc w:val="center"/>
      </w:pPr>
      <w:r>
        <w:rPr>
          <w:noProof/>
        </w:rPr>
        <w:drawing>
          <wp:inline distT="0" distB="0" distL="0" distR="0" wp14:anchorId="47C5ED75" wp14:editId="14221D27">
            <wp:extent cx="5271770" cy="5009515"/>
            <wp:effectExtent l="0" t="0" r="508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5009515"/>
                    </a:xfrm>
                    <a:prstGeom prst="rect">
                      <a:avLst/>
                    </a:prstGeom>
                    <a:noFill/>
                    <a:ln>
                      <a:noFill/>
                    </a:ln>
                  </pic:spPr>
                </pic:pic>
              </a:graphicData>
            </a:graphic>
          </wp:inline>
        </w:drawing>
      </w:r>
    </w:p>
    <w:p w14:paraId="5CC600C6" w14:textId="06817C73" w:rsidR="00741740" w:rsidRPr="00741740" w:rsidRDefault="00741740" w:rsidP="00741740">
      <w:r>
        <w:t xml:space="preserve">Desde la página </w:t>
      </w:r>
      <w:r>
        <w:rPr>
          <w:i/>
          <w:iCs/>
        </w:rPr>
        <w:t>Ranking</w:t>
      </w:r>
      <w:r>
        <w:t xml:space="preserve"> el usuario puede ver una lista de usuarios ordenados por la cantidad de puntos que poseen, dicha ordenación se puede modificar desde el panel para mostrar el ranking en base a puntos totales, puntos de honor(por batallas), por edificios construidos, por investigaciones realizadas o por cantidad de tropas</w:t>
      </w:r>
    </w:p>
    <w:p w14:paraId="57FEB380" w14:textId="77777777" w:rsidR="00D40950" w:rsidRDefault="00D40950" w:rsidP="008B2135">
      <w:pPr>
        <w:pStyle w:val="Ttulo2"/>
        <w:numPr>
          <w:ilvl w:val="1"/>
          <w:numId w:val="20"/>
        </w:numPr>
      </w:pPr>
      <w:r>
        <w:lastRenderedPageBreak/>
        <w:t>Perfil</w:t>
      </w:r>
    </w:p>
    <w:p w14:paraId="61391961" w14:textId="536CDE61" w:rsidR="00D40950" w:rsidRDefault="00D40950" w:rsidP="008B2135">
      <w:pPr>
        <w:pStyle w:val="Ttulo3"/>
        <w:numPr>
          <w:ilvl w:val="2"/>
          <w:numId w:val="20"/>
        </w:numPr>
      </w:pPr>
      <w:r>
        <w:t>Vuelta a página General</w:t>
      </w:r>
    </w:p>
    <w:p w14:paraId="129C0842" w14:textId="1BEC2CFA" w:rsidR="008B2135" w:rsidRDefault="008B2135" w:rsidP="008B2135">
      <w:pPr>
        <w:jc w:val="center"/>
      </w:pPr>
      <w:r>
        <w:rPr>
          <w:noProof/>
        </w:rPr>
        <w:drawing>
          <wp:inline distT="0" distB="0" distL="0" distR="0" wp14:anchorId="5CF582F7" wp14:editId="51CB7A3A">
            <wp:extent cx="3430905" cy="35407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0905" cy="3540760"/>
                    </a:xfrm>
                    <a:prstGeom prst="rect">
                      <a:avLst/>
                    </a:prstGeom>
                    <a:noFill/>
                    <a:ln>
                      <a:noFill/>
                    </a:ln>
                  </pic:spPr>
                </pic:pic>
              </a:graphicData>
            </a:graphic>
          </wp:inline>
        </w:drawing>
      </w:r>
    </w:p>
    <w:p w14:paraId="4E8620C0" w14:textId="7BE59BB7" w:rsidR="008B2135" w:rsidRPr="008B2135" w:rsidRDefault="008B2135" w:rsidP="008B2135">
      <w:r>
        <w:t>Para volver a la página General de nuevo solo tendrá que pulsar en el enlace superior izquierdo con el que accedió a esta ventana</w:t>
      </w:r>
    </w:p>
    <w:p w14:paraId="575B9E3E" w14:textId="4CCEDA21" w:rsidR="008B2135" w:rsidRDefault="00D40950" w:rsidP="008B2135">
      <w:pPr>
        <w:pStyle w:val="Ttulo3"/>
        <w:numPr>
          <w:ilvl w:val="2"/>
          <w:numId w:val="20"/>
        </w:numPr>
      </w:pPr>
      <w:bookmarkStart w:id="8" w:name="_Ref55217986"/>
      <w:r>
        <w:lastRenderedPageBreak/>
        <w:t>Modificar datos</w:t>
      </w:r>
      <w:bookmarkEnd w:id="8"/>
    </w:p>
    <w:p w14:paraId="3692FFDA" w14:textId="2A2DC5B3" w:rsidR="008B2135" w:rsidRDefault="008B2135" w:rsidP="008B2135">
      <w:pPr>
        <w:jc w:val="center"/>
      </w:pPr>
      <w:r>
        <w:rPr>
          <w:noProof/>
        </w:rPr>
        <w:drawing>
          <wp:inline distT="0" distB="0" distL="0" distR="0" wp14:anchorId="3C224637" wp14:editId="5DE4B62D">
            <wp:extent cx="5274310" cy="3708400"/>
            <wp:effectExtent l="0" t="0" r="2540" b="635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708400"/>
                    </a:xfrm>
                    <a:prstGeom prst="rect">
                      <a:avLst/>
                    </a:prstGeom>
                  </pic:spPr>
                </pic:pic>
              </a:graphicData>
            </a:graphic>
          </wp:inline>
        </w:drawing>
      </w:r>
    </w:p>
    <w:p w14:paraId="39062657" w14:textId="0927B58F" w:rsidR="008B2135" w:rsidRPr="008B2135" w:rsidRDefault="008B2135" w:rsidP="008B2135">
      <w:r>
        <w:t xml:space="preserve">De cara a la modificación de datos informativos por parte del usuario, será posible desde dentro de esta página, sobrescribiendo los datos ya aportados anteriormente o introduciendo los nuevos datos, el único requisito por motivos de seguridad es que los campos email y </w:t>
      </w:r>
      <w:proofErr w:type="spellStart"/>
      <w:proofErr w:type="gramStart"/>
      <w:r>
        <w:t>password</w:t>
      </w:r>
      <w:proofErr w:type="spellEnd"/>
      <w:proofErr w:type="gramEnd"/>
      <w:r>
        <w:t xml:space="preserve"> no pueden quedar vacíos, ya que son los que permiten al usuario conectarse en el futuro</w:t>
      </w:r>
    </w:p>
    <w:p w14:paraId="41D6ED41" w14:textId="77777777" w:rsidR="00D40950" w:rsidRPr="00D40950" w:rsidRDefault="00D40950" w:rsidP="00D40950"/>
    <w:sectPr w:rsidR="00D40950" w:rsidRPr="00D40950" w:rsidSect="00D40950">
      <w:footerReference w:type="default" r:id="rId4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970DE" w14:textId="77777777" w:rsidR="002E68E2" w:rsidRDefault="002E68E2" w:rsidP="00C6554A">
      <w:pPr>
        <w:spacing w:before="0" w:after="0" w:line="240" w:lineRule="auto"/>
      </w:pPr>
      <w:r>
        <w:separator/>
      </w:r>
    </w:p>
  </w:endnote>
  <w:endnote w:type="continuationSeparator" w:id="0">
    <w:p w14:paraId="192CA03D" w14:textId="77777777" w:rsidR="002E68E2" w:rsidRDefault="002E68E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EC366" w14:textId="77777777" w:rsidR="00627A82" w:rsidRDefault="00627A82">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77E28" w14:textId="77777777" w:rsidR="002E68E2" w:rsidRDefault="002E68E2" w:rsidP="00C6554A">
      <w:pPr>
        <w:spacing w:before="0" w:after="0" w:line="240" w:lineRule="auto"/>
      </w:pPr>
      <w:r>
        <w:separator/>
      </w:r>
    </w:p>
  </w:footnote>
  <w:footnote w:type="continuationSeparator" w:id="0">
    <w:p w14:paraId="1A4EB9CE" w14:textId="77777777" w:rsidR="002E68E2" w:rsidRDefault="002E68E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FE2792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0EF51E2"/>
    <w:multiLevelType w:val="multilevel"/>
    <w:tmpl w:val="2110A82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B3860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190F2F"/>
    <w:multiLevelType w:val="multilevel"/>
    <w:tmpl w:val="98128E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6B569AE"/>
    <w:multiLevelType w:val="hybridMultilevel"/>
    <w:tmpl w:val="EE1EAE72"/>
    <w:lvl w:ilvl="0" w:tplc="F634AFCE">
      <w:start w:val="2"/>
      <w:numFmt w:val="bullet"/>
      <w:lvlText w:val="-"/>
      <w:lvlJc w:val="left"/>
      <w:pPr>
        <w:ind w:left="720" w:hanging="360"/>
      </w:pPr>
      <w:rPr>
        <w:rFonts w:ascii="Constantia" w:eastAsiaTheme="minorHAnsi" w:hAnsi="Constant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5532FB"/>
    <w:multiLevelType w:val="multilevel"/>
    <w:tmpl w:val="B74A07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3"/>
  </w:num>
  <w:num w:numId="18">
    <w:abstractNumId w:val="12"/>
  </w:num>
  <w:num w:numId="19">
    <w:abstractNumId w:val="14"/>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536"/>
    <w:rsid w:val="0015536D"/>
    <w:rsid w:val="001B3557"/>
    <w:rsid w:val="00230ACD"/>
    <w:rsid w:val="002554CD"/>
    <w:rsid w:val="00293B83"/>
    <w:rsid w:val="002B4294"/>
    <w:rsid w:val="002C0F42"/>
    <w:rsid w:val="002E68E2"/>
    <w:rsid w:val="002F2D13"/>
    <w:rsid w:val="00333D0D"/>
    <w:rsid w:val="003D555A"/>
    <w:rsid w:val="004920F9"/>
    <w:rsid w:val="004B49FA"/>
    <w:rsid w:val="004C049F"/>
    <w:rsid w:val="005000E2"/>
    <w:rsid w:val="0051785D"/>
    <w:rsid w:val="00594EDC"/>
    <w:rsid w:val="005B7BA5"/>
    <w:rsid w:val="005C553A"/>
    <w:rsid w:val="00627A82"/>
    <w:rsid w:val="006A3CE7"/>
    <w:rsid w:val="00741740"/>
    <w:rsid w:val="00773834"/>
    <w:rsid w:val="0089714F"/>
    <w:rsid w:val="008B2135"/>
    <w:rsid w:val="00933536"/>
    <w:rsid w:val="009679B1"/>
    <w:rsid w:val="00980357"/>
    <w:rsid w:val="00986062"/>
    <w:rsid w:val="00AB452A"/>
    <w:rsid w:val="00BC6459"/>
    <w:rsid w:val="00BE20FE"/>
    <w:rsid w:val="00C6554A"/>
    <w:rsid w:val="00CB0705"/>
    <w:rsid w:val="00D40950"/>
    <w:rsid w:val="00E00DEA"/>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D1601"/>
  <w15:chartTrackingRefBased/>
  <w15:docId w15:val="{15D1ECB2-DBF9-464F-A041-059B47733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Prrafodelista">
    <w:name w:val="List Paragraph"/>
    <w:basedOn w:val="Normal"/>
    <w:uiPriority w:val="34"/>
    <w:unhideWhenUsed/>
    <w:qFormat/>
    <w:rsid w:val="004920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sr\AppData\Local\Microsoft\Office\16.0\DTS\es-ES%7b92E7FE02-074F-4389-A0C2-AAEBB990F496%7d\%7b7526915B-4AB8-4251-A50C-548912AAEEA9%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98E1F-01EC-48BD-A56C-D9142EFD5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{7526915B-4AB8-4251-A50C-548912AAEEA9}tf02835058_win32.dotx</Template>
  <TotalTime>321</TotalTime>
  <Pages>1</Pages>
  <Words>1655</Words>
  <Characters>9105</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 Luis Rocha Gonzalez</dc:creator>
  <cp:keywords/>
  <dc:description/>
  <cp:lastModifiedBy>Blas Luis Rocha Gonzalez</cp:lastModifiedBy>
  <cp:revision>8</cp:revision>
  <cp:lastPrinted>2020-11-02T16:16:00Z</cp:lastPrinted>
  <dcterms:created xsi:type="dcterms:W3CDTF">2020-11-02T10:57:00Z</dcterms:created>
  <dcterms:modified xsi:type="dcterms:W3CDTF">2020-11-02T16:18:00Z</dcterms:modified>
</cp:coreProperties>
</file>